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C86C0" w14:textId="77777777" w:rsidR="008A31D9" w:rsidRDefault="008A31D9" w:rsidP="008A31D9"/>
    <w:tbl>
      <w:tblPr>
        <w:tblStyle w:val="Tablanormal4"/>
        <w:tblW w:w="12256" w:type="dxa"/>
        <w:jc w:val="center"/>
        <w:tblLook w:val="04A0" w:firstRow="1" w:lastRow="0" w:firstColumn="1" w:lastColumn="0" w:noHBand="0" w:noVBand="1"/>
        <w:tblDescription w:val="Diseño de tabla"/>
      </w:tblPr>
      <w:tblGrid>
        <w:gridCol w:w="12256"/>
      </w:tblGrid>
      <w:tr w:rsidR="008A31D9" w14:paraId="5F5CE6ED" w14:textId="77777777" w:rsidTr="00CF24E6">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6F6A62CB" w14:textId="77777777" w:rsidR="008A31D9" w:rsidRPr="008F5585" w:rsidRDefault="008A31D9" w:rsidP="00CF24E6">
            <w:pPr>
              <w:pStyle w:val="Ttulodelinforme"/>
            </w:pPr>
            <w:r>
              <w:rPr>
                <w:noProof/>
                <w:lang w:bidi="es-ES"/>
              </w:rPr>
              <mc:AlternateContent>
                <mc:Choice Requires="wps">
                  <w:drawing>
                    <wp:inline distT="0" distB="0" distL="0" distR="0" wp14:anchorId="00A072FC" wp14:editId="2667D27D">
                      <wp:extent cx="6697389" cy="571500"/>
                      <wp:effectExtent l="0" t="0" r="0" b="0"/>
                      <wp:docPr id="24" name="Cuadro de texto 24" descr="Cuadro de texto para escribir un título"/>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60"/>
                                      <w:szCs w:val="60"/>
                                    </w:rPr>
                                    <w:alias w:val="Escriba el título del documento:"/>
                                    <w:tag w:val=""/>
                                    <w:id w:val="1159278023"/>
                                    <w:placeholder>
                                      <w:docPart w:val="141DDE2AF8DF4E0EB6E966A2E3BFF3A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1A827D36" w14:textId="36985115" w:rsidR="008A31D9" w:rsidRPr="008A25CD" w:rsidRDefault="0074294E" w:rsidP="008A31D9">
                                      <w:pPr>
                                        <w:pStyle w:val="Ttulodelinforme"/>
                                        <w:rPr>
                                          <w:b/>
                                          <w:sz w:val="60"/>
                                          <w:szCs w:val="60"/>
                                        </w:rPr>
                                      </w:pPr>
                                      <w:r>
                                        <w:rPr>
                                          <w:b/>
                                          <w:sz w:val="60"/>
                                          <w:szCs w:val="60"/>
                                        </w:rPr>
                                        <w:t>www.covidero.ml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A072FC" id="_x0000_t202" coordsize="21600,21600" o:spt="202" path="m,l,21600r21600,l21600,xe">
                      <v:stroke joinstyle="miter"/>
                      <v:path gradientshapeok="t" o:connecttype="rect"/>
                    </v:shapetype>
                    <v:shape id="Cuadro de texto 24" o:spid="_x0000_s1026" type="#_x0000_t202" alt="Cuadro de texto para escribir un título"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" filled="f" stroked="f">
                      <v:textbox>
                        <w:txbxContent>
                          <w:sdt>
                            <w:sdtPr>
                              <w:rPr>
                                <w:b/>
                                <w:sz w:val="60"/>
                                <w:szCs w:val="60"/>
                              </w:rPr>
                              <w:alias w:val="Escriba el título del documento:"/>
                              <w:tag w:val=""/>
                              <w:id w:val="1159278023"/>
                              <w:placeholder>
                                <w:docPart w:val="141DDE2AF8DF4E0EB6E966A2E3BFF3A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1A827D36" w14:textId="36985115" w:rsidR="008A31D9" w:rsidRPr="008A25CD" w:rsidRDefault="0074294E" w:rsidP="008A31D9">
                                <w:pPr>
                                  <w:pStyle w:val="Ttulodelinforme"/>
                                  <w:rPr>
                                    <w:b/>
                                    <w:sz w:val="60"/>
                                    <w:szCs w:val="60"/>
                                  </w:rPr>
                                </w:pPr>
                                <w:r>
                                  <w:rPr>
                                    <w:b/>
                                    <w:sz w:val="60"/>
                                    <w:szCs w:val="60"/>
                                  </w:rPr>
                                  <w:t>www.covidero.ml</w:t>
                                </w:r>
                              </w:p>
                            </w:sdtContent>
                          </w:sdt>
                        </w:txbxContent>
                      </v:textbox>
                      <w10:anchorlock/>
                    </v:shape>
                  </w:pict>
                </mc:Fallback>
              </mc:AlternateContent>
            </w:r>
            <w:r>
              <w:rPr>
                <w:noProof/>
                <w:lang w:bidi="es-ES"/>
              </w:rPr>
              <mc:AlternateContent>
                <mc:Choice Requires="wps">
                  <w:drawing>
                    <wp:inline distT="0" distB="0" distL="0" distR="0" wp14:anchorId="7802CDF0" wp14:editId="1EA3754D">
                      <wp:extent cx="3202305" cy="95250"/>
                      <wp:effectExtent l="0" t="0" r="0" b="0"/>
                      <wp:docPr id="18" name="Rectángulo 18" descr="Línea"/>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22E567" id="Rectángulo 18" o:spid="_x0000_s1026" alt="Línea"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" fillcolor="#cb400b [2415]" stroked="f" strokeweight="2.25pt">
                      <w10:anchorlock/>
                    </v:rect>
                  </w:pict>
                </mc:Fallback>
              </mc:AlternateContent>
            </w:r>
          </w:p>
        </w:tc>
      </w:tr>
      <w:tr w:rsidR="008A31D9" w14:paraId="3CB340CE" w14:textId="77777777" w:rsidTr="008A31D9">
        <w:trPr>
          <w:cnfStyle w:val="000000100000" w:firstRow="0" w:lastRow="0" w:firstColumn="0" w:lastColumn="0" w:oddVBand="0" w:evenVBand="0" w:oddHBand="1" w:evenHBand="0" w:firstRowFirstColumn="0" w:firstRowLastColumn="0" w:lastRowFirstColumn="0" w:lastRowLastColumn="0"/>
          <w:trHeight w:val="1461"/>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0A140292" w14:textId="77777777" w:rsidR="008A31D9" w:rsidRPr="005D120C" w:rsidRDefault="008A31D9" w:rsidP="00CF24E6">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lang w:bidi="es-ES"/>
              </w:rPr>
              <mc:AlternateContent>
                <mc:Choice Requires="wps">
                  <w:drawing>
                    <wp:inline distT="0" distB="0" distL="0" distR="0" wp14:anchorId="7FD7C5A3" wp14:editId="13C60709">
                      <wp:extent cx="3515096" cy="714375"/>
                      <wp:effectExtent l="0" t="0" r="0" b="9525"/>
                      <wp:docPr id="25" name="Cuadro de texto 25" descr="Cuadro de texto para escribir el subtítulo"/>
                      <wp:cNvGraphicFramePr/>
                      <a:graphic xmlns:a="http://schemas.openxmlformats.org/drawingml/2006/main">
                        <a:graphicData uri="http://schemas.microsoft.com/office/word/2010/wordprocessingShape">
                          <wps:wsp>
                            <wps:cNvSpPr txBox="1"/>
                            <wps:spPr>
                              <a:xfrm>
                                <a:off x="0" y="0"/>
                                <a:ext cx="3515096"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0A3F56" w14:textId="77777777" w:rsidR="008A31D9" w:rsidRPr="00AE2E9B" w:rsidRDefault="008A31D9" w:rsidP="008A31D9">
                                  <w:pPr>
                                    <w:pStyle w:val="Subttulo"/>
                                    <w:jc w:val="center"/>
                                    <w:rPr>
                                      <w:lang w:val="es-MX"/>
                                    </w:rPr>
                                  </w:pPr>
                                  <w:r>
                                    <w:rPr>
                                      <w:lang w:val="es-MX"/>
                                    </w:rPr>
                                    <w:t>Manual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D7C5A3" id="Cuadro de texto 25" o:spid="_x0000_s1027" type="#_x0000_t202" alt="Cuadro de texto para escribir el subtítulo" style="width:276.8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" filled="f" stroked="f">
                      <v:textbox>
                        <w:txbxContent>
                          <w:p w14:paraId="1B0A3F56" w14:textId="77777777" w:rsidR="008A31D9" w:rsidRPr="00AE2E9B" w:rsidRDefault="008A31D9" w:rsidP="008A31D9">
                            <w:pPr>
                              <w:pStyle w:val="Subttulo"/>
                              <w:jc w:val="center"/>
                              <w:rPr>
                                <w:lang w:val="es-MX"/>
                              </w:rPr>
                            </w:pPr>
                            <w:r>
                              <w:rPr>
                                <w:lang w:val="es-MX"/>
                              </w:rPr>
                              <w:t>Manual de Usuario</w:t>
                            </w:r>
                          </w:p>
                        </w:txbxContent>
                      </v:textbox>
                      <w10:anchorlock/>
                    </v:shape>
                  </w:pict>
                </mc:Fallback>
              </mc:AlternateContent>
            </w:r>
          </w:p>
        </w:tc>
      </w:tr>
      <w:tr w:rsidR="008A31D9" w14:paraId="5DA2C154" w14:textId="77777777" w:rsidTr="008A31D9">
        <w:trPr>
          <w:trHeight w:val="3665"/>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43C9E74B" w14:textId="77777777" w:rsidR="008A31D9" w:rsidRDefault="008A31D9" w:rsidP="00CF24E6">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color w:val="F3642C" w:themeColor="text2"/>
                <w:spacing w:val="5"/>
                <w:kern w:val="28"/>
                <w:sz w:val="20"/>
                <w:szCs w:val="20"/>
                <w14:ligatures w14:val="standardContextual"/>
                <w14:cntxtAlts/>
              </w:rPr>
              <w:t>Integrantes:</w:t>
            </w:r>
          </w:p>
          <w:p w14:paraId="33BAF486" w14:textId="238DEB91" w:rsidR="008A31D9" w:rsidRDefault="008A31D9" w:rsidP="00CF24E6">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b w:val="0"/>
                <w:bCs w:val="0"/>
                <w:color w:val="F3642C" w:themeColor="text2"/>
                <w:spacing w:val="5"/>
                <w:kern w:val="28"/>
                <w:sz w:val="20"/>
                <w:szCs w:val="20"/>
                <w14:ligatures w14:val="standardContextual"/>
                <w14:cntxtAlts/>
              </w:rPr>
              <w:t>Audrie Annelisse del Cid</w:t>
            </w:r>
            <w:r w:rsidR="00677931">
              <w:rPr>
                <w:rFonts w:asciiTheme="majorHAnsi" w:eastAsiaTheme="majorEastAsia" w:hAnsiTheme="majorHAnsi" w:cstheme="majorBidi"/>
                <w:b w:val="0"/>
                <w:bCs w:val="0"/>
                <w:color w:val="F3642C" w:themeColor="text2"/>
                <w:spacing w:val="5"/>
                <w:kern w:val="28"/>
                <w:sz w:val="20"/>
                <w:szCs w:val="20"/>
                <w14:ligatures w14:val="standardContextual"/>
                <w14:cntxtAlts/>
              </w:rPr>
              <w:t xml:space="preserve"> Ochoa</w:t>
            </w:r>
            <w:r>
              <w:rPr>
                <w:rFonts w:asciiTheme="majorHAnsi" w:eastAsiaTheme="majorEastAsia" w:hAnsiTheme="majorHAnsi" w:cstheme="majorBidi"/>
                <w:b w:val="0"/>
                <w:bCs w:val="0"/>
                <w:color w:val="F3642C" w:themeColor="text2"/>
                <w:spacing w:val="5"/>
                <w:kern w:val="28"/>
                <w:sz w:val="20"/>
                <w:szCs w:val="20"/>
                <w14:ligatures w14:val="standardContextual"/>
                <w14:cntxtAlts/>
              </w:rPr>
              <w:t xml:space="preserve">             201</w:t>
            </w:r>
            <w:r w:rsidR="00677931">
              <w:rPr>
                <w:rFonts w:asciiTheme="majorHAnsi" w:eastAsiaTheme="majorEastAsia" w:hAnsiTheme="majorHAnsi" w:cstheme="majorBidi"/>
                <w:b w:val="0"/>
                <w:bCs w:val="0"/>
                <w:color w:val="F3642C" w:themeColor="text2"/>
                <w:spacing w:val="5"/>
                <w:kern w:val="28"/>
                <w:sz w:val="20"/>
                <w:szCs w:val="20"/>
                <w14:ligatures w14:val="standardContextual"/>
                <w14:cntxtAlts/>
              </w:rPr>
              <w:t>801263</w:t>
            </w:r>
          </w:p>
          <w:p w14:paraId="26438F13" w14:textId="2D62960E" w:rsidR="008A31D9" w:rsidRDefault="008A31D9" w:rsidP="00CF24E6">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b w:val="0"/>
                <w:bCs w:val="0"/>
                <w:color w:val="F3642C" w:themeColor="text2"/>
                <w:spacing w:val="5"/>
                <w:kern w:val="28"/>
                <w:sz w:val="20"/>
                <w:szCs w:val="20"/>
                <w14:ligatures w14:val="standardContextual"/>
                <w14:cntxtAlts/>
              </w:rPr>
              <w:t>Lourdes Rosario Velásquez</w:t>
            </w:r>
            <w:r w:rsidR="00967744">
              <w:rPr>
                <w:rFonts w:asciiTheme="majorHAnsi" w:eastAsiaTheme="majorEastAsia" w:hAnsiTheme="majorHAnsi" w:cstheme="majorBidi"/>
                <w:b w:val="0"/>
                <w:bCs w:val="0"/>
                <w:color w:val="F3642C" w:themeColor="text2"/>
                <w:spacing w:val="5"/>
                <w:kern w:val="28"/>
                <w:sz w:val="20"/>
                <w:szCs w:val="20"/>
                <w14:ligatures w14:val="standardContextual"/>
                <w14:cntxtAlts/>
              </w:rPr>
              <w:t xml:space="preserve"> </w:t>
            </w:r>
            <w:proofErr w:type="spellStart"/>
            <w:r w:rsidR="00967744">
              <w:rPr>
                <w:rFonts w:asciiTheme="majorHAnsi" w:eastAsiaTheme="majorEastAsia" w:hAnsiTheme="majorHAnsi" w:cstheme="majorBidi"/>
                <w:b w:val="0"/>
                <w:bCs w:val="0"/>
                <w:color w:val="F3642C" w:themeColor="text2"/>
                <w:spacing w:val="5"/>
                <w:kern w:val="28"/>
                <w:sz w:val="20"/>
                <w:szCs w:val="20"/>
                <w14:ligatures w14:val="standardContextual"/>
                <w14:cntxtAlts/>
              </w:rPr>
              <w:t>Melini</w:t>
            </w:r>
            <w:proofErr w:type="spellEnd"/>
            <w:r>
              <w:rPr>
                <w:rFonts w:asciiTheme="majorHAnsi" w:eastAsiaTheme="majorEastAsia" w:hAnsiTheme="majorHAnsi" w:cstheme="majorBidi"/>
                <w:b w:val="0"/>
                <w:bCs w:val="0"/>
                <w:color w:val="F3642C" w:themeColor="text2"/>
                <w:spacing w:val="5"/>
                <w:kern w:val="28"/>
                <w:sz w:val="20"/>
                <w:szCs w:val="20"/>
                <w14:ligatures w14:val="standardContextual"/>
                <w14:cntxtAlts/>
              </w:rPr>
              <w:t xml:space="preserve">           20</w:t>
            </w:r>
            <w:r w:rsidR="005274BF">
              <w:rPr>
                <w:rFonts w:asciiTheme="majorHAnsi" w:eastAsiaTheme="majorEastAsia" w:hAnsiTheme="majorHAnsi" w:cstheme="majorBidi"/>
                <w:b w:val="0"/>
                <w:bCs w:val="0"/>
                <w:color w:val="F3642C" w:themeColor="text2"/>
                <w:spacing w:val="5"/>
                <w:kern w:val="28"/>
                <w:sz w:val="20"/>
                <w:szCs w:val="20"/>
                <w14:ligatures w14:val="standardContextual"/>
                <w14:cntxtAlts/>
              </w:rPr>
              <w:t>1906564</w:t>
            </w:r>
          </w:p>
          <w:p w14:paraId="08D48FF1" w14:textId="77777777" w:rsidR="008A31D9" w:rsidRPr="000A5161" w:rsidRDefault="008A31D9" w:rsidP="00CF24E6">
            <w:pPr>
              <w:jc w:val="center"/>
              <w:rPr>
                <w:rFonts w:asciiTheme="majorHAnsi" w:eastAsiaTheme="majorEastAsia" w:hAnsiTheme="majorHAnsi" w:cstheme="majorBidi"/>
                <w:b w:val="0"/>
                <w:bCs w:val="0"/>
                <w:color w:val="F3642C" w:themeColor="text2"/>
                <w:spacing w:val="5"/>
                <w:kern w:val="28"/>
                <w:sz w:val="20"/>
                <w:szCs w:val="20"/>
                <w14:ligatures w14:val="standardContextual"/>
                <w14:cntxtAlts/>
              </w:rPr>
            </w:pPr>
            <w:r>
              <w:rPr>
                <w:rFonts w:asciiTheme="majorHAnsi" w:eastAsiaTheme="majorEastAsia" w:hAnsiTheme="majorHAnsi" w:cstheme="majorBidi"/>
                <w:b w:val="0"/>
                <w:bCs w:val="0"/>
                <w:color w:val="F3642C" w:themeColor="text2"/>
                <w:spacing w:val="5"/>
                <w:kern w:val="28"/>
                <w:sz w:val="20"/>
                <w:szCs w:val="20"/>
                <w14:ligatures w14:val="standardContextual"/>
                <w14:cntxtAlts/>
              </w:rPr>
              <w:t>Romeo Ernesto Marroquín Sánchez       201902157</w:t>
            </w:r>
          </w:p>
        </w:tc>
      </w:tr>
      <w:tr w:rsidR="008A31D9" w14:paraId="67ABBD4E" w14:textId="77777777" w:rsidTr="00CF24E6">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7DF96DF" w14:textId="563CE203" w:rsidR="008A31D9" w:rsidRDefault="008A31D9" w:rsidP="00CF24E6"/>
        </w:tc>
      </w:tr>
    </w:tbl>
    <w:tbl>
      <w:tblPr>
        <w:tblStyle w:val="Tablaconcuadrcula"/>
        <w:tblW w:w="117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Diseño de tabla"/>
      </w:tblPr>
      <w:tblGrid>
        <w:gridCol w:w="7909"/>
        <w:gridCol w:w="231"/>
        <w:gridCol w:w="3659"/>
      </w:tblGrid>
      <w:tr w:rsidR="008A31D9" w14:paraId="571419BF" w14:textId="77777777" w:rsidTr="00CF24E6">
        <w:trPr>
          <w:trHeight w:val="10397"/>
        </w:trPr>
        <w:tc>
          <w:tcPr>
            <w:tcW w:w="7909" w:type="dxa"/>
          </w:tcPr>
          <w:p w14:paraId="4CD6E021" w14:textId="1984F380" w:rsidR="008A31D9" w:rsidRDefault="00723014" w:rsidP="00CF24E6">
            <w:pPr>
              <w:rPr>
                <w:sz w:val="24"/>
              </w:rPr>
            </w:pPr>
            <w:r w:rsidRPr="00723014">
              <w:rPr>
                <w:noProof/>
                <w:sz w:val="24"/>
              </w:rPr>
              <w:lastRenderedPageBreak/>
              <w:drawing>
                <wp:anchor distT="0" distB="0" distL="114300" distR="114300" simplePos="0" relativeHeight="251665408" behindDoc="0" locked="0" layoutInCell="1" allowOverlap="1" wp14:anchorId="7F1F629C" wp14:editId="7D974186">
                  <wp:simplePos x="0" y="0"/>
                  <wp:positionH relativeFrom="column">
                    <wp:posOffset>62880</wp:posOffset>
                  </wp:positionH>
                  <wp:positionV relativeFrom="paragraph">
                    <wp:posOffset>7666074</wp:posOffset>
                  </wp:positionV>
                  <wp:extent cx="4596434" cy="509905"/>
                  <wp:effectExtent l="0" t="0" r="0" b="444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1113" r="53956" b="1"/>
                          <a:stretch/>
                        </pic:blipFill>
                        <pic:spPr bwMode="auto">
                          <a:xfrm>
                            <a:off x="0" y="0"/>
                            <a:ext cx="4603898" cy="5107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1FC8" w:rsidRPr="00ED1FC8">
              <w:rPr>
                <w:noProof/>
                <w:sz w:val="24"/>
              </w:rPr>
              <w:drawing>
                <wp:anchor distT="0" distB="0" distL="114300" distR="114300" simplePos="0" relativeHeight="251658240" behindDoc="0" locked="0" layoutInCell="1" allowOverlap="1" wp14:anchorId="1FD0059D" wp14:editId="2871A647">
                  <wp:simplePos x="0" y="0"/>
                  <wp:positionH relativeFrom="column">
                    <wp:posOffset>30805</wp:posOffset>
                  </wp:positionH>
                  <wp:positionV relativeFrom="paragraph">
                    <wp:posOffset>2218365</wp:posOffset>
                  </wp:positionV>
                  <wp:extent cx="4742121" cy="3301871"/>
                  <wp:effectExtent l="0" t="0" r="1905" b="0"/>
                  <wp:wrapNone/>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2121" cy="3301871"/>
                          </a:xfrm>
                          <a:prstGeom prst="rect">
                            <a:avLst/>
                          </a:prstGeom>
                        </pic:spPr>
                      </pic:pic>
                    </a:graphicData>
                  </a:graphic>
                  <wp14:sizeRelH relativeFrom="page">
                    <wp14:pctWidth>0</wp14:pctWidth>
                  </wp14:sizeRelH>
                  <wp14:sizeRelV relativeFrom="page">
                    <wp14:pctHeight>0</wp14:pctHeight>
                  </wp14:sizeRelV>
                </wp:anchor>
              </w:drawing>
            </w:r>
            <w:r w:rsidR="008A31D9">
              <w:rPr>
                <w:noProof/>
                <w:lang w:bidi="es-ES"/>
              </w:rPr>
              <mc:AlternateContent>
                <mc:Choice Requires="wps">
                  <w:drawing>
                    <wp:inline distT="0" distB="0" distL="0" distR="0" wp14:anchorId="3D6DAEFD" wp14:editId="33DEF21C">
                      <wp:extent cx="4410075" cy="457200"/>
                      <wp:effectExtent l="0" t="0" r="0" b="0"/>
                      <wp:docPr id="12" name="Cuadro de texto 12" descr="Subtítulo del documento"/>
                      <wp:cNvGraphicFramePr/>
                      <a:graphic xmlns:a="http://schemas.openxmlformats.org/drawingml/2006/main">
                        <a:graphicData uri="http://schemas.microsoft.com/office/word/2010/wordprocessingShape">
                          <wps:wsp>
                            <wps:cNvSpPr txBox="1"/>
                            <wps:spPr>
                              <a:xfrm>
                                <a:off x="0" y="0"/>
                                <a:ext cx="441007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Subtítulo del documento:"/>
                                    <w:tag w:val="Subtítulo del documento:"/>
                                    <w:id w:val="-352959994"/>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3E916D15" w14:textId="09048505" w:rsidR="008A31D9" w:rsidRPr="009823B0" w:rsidRDefault="0074294E" w:rsidP="008A31D9">
                                      <w:pPr>
                                        <w:pStyle w:val="Subttulo"/>
                                      </w:pPr>
                                      <w:r>
                                        <w:t>Página de inicio</w:t>
                                      </w:r>
                                    </w:p>
                                  </w:sdtContent>
                                </w:sdt>
                              </w:txbxContent>
                            </wps:txbx>
                            <wps:bodyPr rot="0" spcFirstLastPara="0" vertOverflow="overflow" horzOverflow="overflow" vert="horz" wrap="square" lIns="91440" tIns="73152" rIns="91440" bIns="45720" numCol="1" spcCol="0" rtlCol="0" fromWordArt="0" anchor="t" anchorCtr="0" forceAA="0" compatLnSpc="1">
                              <a:prstTxWarp prst="textNoShape">
                                <a:avLst/>
                              </a:prstTxWarp>
                              <a:noAutofit/>
                            </wps:bodyPr>
                          </wps:wsp>
                        </a:graphicData>
                      </a:graphic>
                    </wp:inline>
                  </w:drawing>
                </mc:Choice>
                <mc:Fallback>
                  <w:pict>
                    <v:shape w14:anchorId="3D6DAEFD" id="Cuadro de texto 12" o:spid="_x0000_s1028" type="#_x0000_t202" alt="Subtítulo del documento" style="width:347.2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" filled="f" stroked="f">
                      <v:textbox inset=",5.76pt">
                        <w:txbxContent>
                          <w:sdt>
                            <w:sdtPr>
                              <w:alias w:val="Subtítulo del documento:"/>
                              <w:tag w:val="Subtítulo del documento:"/>
                              <w:id w:val="-352959994"/>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3E916D15" w14:textId="09048505" w:rsidR="008A31D9" w:rsidRPr="009823B0" w:rsidRDefault="0074294E" w:rsidP="008A31D9">
                                <w:pPr>
                                  <w:pStyle w:val="Subttulo"/>
                                </w:pPr>
                                <w:r>
                                  <w:t>Página de inicio</w:t>
                                </w:r>
                              </w:p>
                            </w:sdtContent>
                          </w:sdt>
                        </w:txbxContent>
                      </v:textbox>
                      <w10:anchorlock/>
                    </v:shape>
                  </w:pict>
                </mc:Fallback>
              </mc:AlternateContent>
            </w:r>
            <w:r w:rsidR="008A31D9">
              <w:rPr>
                <w:noProof/>
                <w:lang w:bidi="es-ES"/>
              </w:rPr>
              <mc:AlternateContent>
                <mc:Choice Requires="wps">
                  <w:drawing>
                    <wp:inline distT="0" distB="0" distL="0" distR="0" wp14:anchorId="0AFAD99E" wp14:editId="74B6EA5F">
                      <wp:extent cx="4885349" cy="7389628"/>
                      <wp:effectExtent l="0" t="0" r="0" b="1905"/>
                      <wp:docPr id="13" name="Cuadro de texto 13" descr="Cuadro de texto para escribir contenido"/>
                      <wp:cNvGraphicFramePr/>
                      <a:graphic xmlns:a="http://schemas.openxmlformats.org/drawingml/2006/main">
                        <a:graphicData uri="http://schemas.microsoft.com/office/word/2010/wordprocessingShape">
                          <wps:wsp>
                            <wps:cNvSpPr txBox="1"/>
                            <wps:spPr>
                              <a:xfrm>
                                <a:off x="0" y="0"/>
                                <a:ext cx="4885349" cy="73896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128609" w14:textId="77777777" w:rsidR="008A31D9" w:rsidRDefault="008A31D9" w:rsidP="008A31D9">
                                  <w:r>
                                    <w:t>Para hacer consciencia a la población acerca de lo que el virus SARS-COV-2 puede provocar se añadió una página inicial en la cual se indican algunas gráficas y leyendas para reflexionar acerca de lo que esta enfermedad significa dentro de la sociedad, no solo a nivel nacional.</w:t>
                                  </w:r>
                                </w:p>
                                <w:p w14:paraId="6D423CEA" w14:textId="77777777" w:rsidR="00ED1FC8" w:rsidRDefault="00ED1FC8" w:rsidP="008A31D9">
                                  <w:pPr>
                                    <w:pStyle w:val="Ttulo2"/>
                                  </w:pPr>
                                </w:p>
                                <w:p w14:paraId="0ED48F98" w14:textId="77777777" w:rsidR="00ED1FC8" w:rsidRDefault="00ED1FC8" w:rsidP="008A31D9">
                                  <w:pPr>
                                    <w:pStyle w:val="Ttulo2"/>
                                  </w:pPr>
                                </w:p>
                                <w:p w14:paraId="013059B9" w14:textId="77777777" w:rsidR="00ED1FC8" w:rsidRDefault="00ED1FC8" w:rsidP="008A31D9">
                                  <w:pPr>
                                    <w:pStyle w:val="Ttulo2"/>
                                  </w:pPr>
                                </w:p>
                                <w:p w14:paraId="02C52E84" w14:textId="77777777" w:rsidR="00ED1FC8" w:rsidRDefault="00ED1FC8" w:rsidP="008A31D9">
                                  <w:pPr>
                                    <w:pStyle w:val="Ttulo2"/>
                                  </w:pPr>
                                </w:p>
                                <w:p w14:paraId="596EE095" w14:textId="77777777" w:rsidR="00ED1FC8" w:rsidRDefault="00ED1FC8" w:rsidP="008A31D9">
                                  <w:pPr>
                                    <w:pStyle w:val="Ttulo2"/>
                                  </w:pPr>
                                </w:p>
                                <w:p w14:paraId="662031B7" w14:textId="77777777" w:rsidR="00ED1FC8" w:rsidRDefault="00ED1FC8" w:rsidP="008A31D9">
                                  <w:pPr>
                                    <w:pStyle w:val="Ttulo2"/>
                                  </w:pPr>
                                </w:p>
                                <w:p w14:paraId="7A9CA864" w14:textId="77777777" w:rsidR="00ED1FC8" w:rsidRDefault="00ED1FC8" w:rsidP="008A31D9">
                                  <w:pPr>
                                    <w:pStyle w:val="Ttulo2"/>
                                  </w:pPr>
                                </w:p>
                                <w:p w14:paraId="5F573730" w14:textId="77777777" w:rsidR="00ED1FC8" w:rsidRDefault="00ED1FC8" w:rsidP="008A31D9">
                                  <w:pPr>
                                    <w:pStyle w:val="Ttulo2"/>
                                  </w:pPr>
                                </w:p>
                                <w:p w14:paraId="35E82301" w14:textId="77777777" w:rsidR="00ED1FC8" w:rsidRDefault="00ED1FC8" w:rsidP="008A31D9">
                                  <w:pPr>
                                    <w:pStyle w:val="Ttulo2"/>
                                  </w:pPr>
                                </w:p>
                                <w:p w14:paraId="2F0D75E2" w14:textId="77777777" w:rsidR="00ED1FC8" w:rsidRDefault="00ED1FC8" w:rsidP="008A31D9">
                                  <w:pPr>
                                    <w:pStyle w:val="Ttulo2"/>
                                  </w:pPr>
                                </w:p>
                                <w:p w14:paraId="4E02F4D7" w14:textId="77777777" w:rsidR="00ED1FC8" w:rsidRPr="00ED1FC8" w:rsidRDefault="00ED1FC8" w:rsidP="00ED1FC8"/>
                                <w:p w14:paraId="083025EF" w14:textId="77777777" w:rsidR="00ED1FC8" w:rsidRDefault="00ED1FC8" w:rsidP="008A31D9">
                                  <w:pPr>
                                    <w:pStyle w:val="Ttulo2"/>
                                  </w:pPr>
                                </w:p>
                                <w:p w14:paraId="4265E88B" w14:textId="77777777" w:rsidR="00ED1FC8" w:rsidRDefault="00ED1FC8" w:rsidP="008A31D9">
                                  <w:pPr>
                                    <w:pStyle w:val="Ttulo2"/>
                                  </w:pPr>
                                </w:p>
                                <w:p w14:paraId="6BB75B72" w14:textId="77777777" w:rsidR="00ED1FC8" w:rsidRDefault="00ED1FC8" w:rsidP="008A31D9">
                                  <w:pPr>
                                    <w:pStyle w:val="Ttulo2"/>
                                  </w:pPr>
                                </w:p>
                                <w:p w14:paraId="42C88DF9" w14:textId="77777777" w:rsidR="00ED1FC8" w:rsidRDefault="00ED1FC8" w:rsidP="008A31D9">
                                  <w:pPr>
                                    <w:pStyle w:val="Ttulo2"/>
                                  </w:pPr>
                                </w:p>
                                <w:p w14:paraId="40CE0167" w14:textId="77777777" w:rsidR="0074294E" w:rsidRDefault="0074294E" w:rsidP="008A31D9">
                                  <w:pPr>
                                    <w:pStyle w:val="Ttulo2"/>
                                  </w:pPr>
                                </w:p>
                                <w:p w14:paraId="5BEEC355" w14:textId="77777777" w:rsidR="0074294E" w:rsidRDefault="0074294E" w:rsidP="008A31D9">
                                  <w:pPr>
                                    <w:pStyle w:val="Ttulo2"/>
                                  </w:pPr>
                                </w:p>
                                <w:p w14:paraId="32E94936" w14:textId="77777777" w:rsidR="0074294E" w:rsidRDefault="0074294E" w:rsidP="008A31D9">
                                  <w:pPr>
                                    <w:pStyle w:val="Ttulo2"/>
                                  </w:pPr>
                                </w:p>
                                <w:p w14:paraId="39472FE6" w14:textId="77777777" w:rsidR="0074294E" w:rsidRDefault="0074294E" w:rsidP="008A31D9">
                                  <w:pPr>
                                    <w:pStyle w:val="Ttulo2"/>
                                  </w:pPr>
                                </w:p>
                                <w:p w14:paraId="199000DD" w14:textId="77777777" w:rsidR="0074294E" w:rsidRDefault="0074294E" w:rsidP="008A31D9">
                                  <w:pPr>
                                    <w:pStyle w:val="Ttulo2"/>
                                  </w:pPr>
                                </w:p>
                                <w:p w14:paraId="034C1BE6" w14:textId="7C49EEFA" w:rsidR="008A31D9" w:rsidRPr="00202812" w:rsidRDefault="00723014" w:rsidP="008A31D9">
                                  <w:pPr>
                                    <w:pStyle w:val="Ttulo2"/>
                                  </w:pPr>
                                  <w:r>
                                    <w:t>Menú superior</w:t>
                                  </w:r>
                                </w:p>
                                <w:p w14:paraId="19D6F11E" w14:textId="0A0DD2BD" w:rsidR="008A31D9" w:rsidRDefault="00723014" w:rsidP="008A31D9">
                                  <w:r>
                                    <w:t>Para facilitar la navegación del usuario se implementó un menú en la parte superior de la pantalla el cual sirve para navegar entre las diferentes páginas de la aplicación de manera fácil.</w:t>
                                  </w: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w14:anchorId="0AFAD99E" id="Cuadro de texto 13" o:spid="_x0000_s1029" type="#_x0000_t202" alt="Cuadro de texto para escribir contenido" style="width:384.65pt;height:58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" filled="f" stroked="f">
                      <v:textbox inset=",23.04pt">
                        <w:txbxContent>
                          <w:p w14:paraId="6C128609" w14:textId="77777777" w:rsidR="008A31D9" w:rsidRDefault="008A31D9" w:rsidP="008A31D9">
                            <w:r>
                              <w:t>Para hacer consciencia a la población acerca de lo que el virus SARS-COV-2 puede provocar se añadió una página inicial en la cual se indican algunas gráficas y leyendas para reflexionar acerca de lo que esta enfermedad significa dentro de la sociedad, no solo a nivel nacional.</w:t>
                            </w:r>
                          </w:p>
                          <w:p w14:paraId="6D423CEA" w14:textId="77777777" w:rsidR="00ED1FC8" w:rsidRDefault="00ED1FC8" w:rsidP="008A31D9">
                            <w:pPr>
                              <w:pStyle w:val="Ttulo2"/>
                            </w:pPr>
                          </w:p>
                          <w:p w14:paraId="0ED48F98" w14:textId="77777777" w:rsidR="00ED1FC8" w:rsidRDefault="00ED1FC8" w:rsidP="008A31D9">
                            <w:pPr>
                              <w:pStyle w:val="Ttulo2"/>
                            </w:pPr>
                          </w:p>
                          <w:p w14:paraId="013059B9" w14:textId="77777777" w:rsidR="00ED1FC8" w:rsidRDefault="00ED1FC8" w:rsidP="008A31D9">
                            <w:pPr>
                              <w:pStyle w:val="Ttulo2"/>
                            </w:pPr>
                          </w:p>
                          <w:p w14:paraId="02C52E84" w14:textId="77777777" w:rsidR="00ED1FC8" w:rsidRDefault="00ED1FC8" w:rsidP="008A31D9">
                            <w:pPr>
                              <w:pStyle w:val="Ttulo2"/>
                            </w:pPr>
                          </w:p>
                          <w:p w14:paraId="596EE095" w14:textId="77777777" w:rsidR="00ED1FC8" w:rsidRDefault="00ED1FC8" w:rsidP="008A31D9">
                            <w:pPr>
                              <w:pStyle w:val="Ttulo2"/>
                            </w:pPr>
                          </w:p>
                          <w:p w14:paraId="662031B7" w14:textId="77777777" w:rsidR="00ED1FC8" w:rsidRDefault="00ED1FC8" w:rsidP="008A31D9">
                            <w:pPr>
                              <w:pStyle w:val="Ttulo2"/>
                            </w:pPr>
                          </w:p>
                          <w:p w14:paraId="7A9CA864" w14:textId="77777777" w:rsidR="00ED1FC8" w:rsidRDefault="00ED1FC8" w:rsidP="008A31D9">
                            <w:pPr>
                              <w:pStyle w:val="Ttulo2"/>
                            </w:pPr>
                          </w:p>
                          <w:p w14:paraId="5F573730" w14:textId="77777777" w:rsidR="00ED1FC8" w:rsidRDefault="00ED1FC8" w:rsidP="008A31D9">
                            <w:pPr>
                              <w:pStyle w:val="Ttulo2"/>
                            </w:pPr>
                          </w:p>
                          <w:p w14:paraId="35E82301" w14:textId="77777777" w:rsidR="00ED1FC8" w:rsidRDefault="00ED1FC8" w:rsidP="008A31D9">
                            <w:pPr>
                              <w:pStyle w:val="Ttulo2"/>
                            </w:pPr>
                          </w:p>
                          <w:p w14:paraId="2F0D75E2" w14:textId="77777777" w:rsidR="00ED1FC8" w:rsidRDefault="00ED1FC8" w:rsidP="008A31D9">
                            <w:pPr>
                              <w:pStyle w:val="Ttulo2"/>
                            </w:pPr>
                          </w:p>
                          <w:p w14:paraId="4E02F4D7" w14:textId="77777777" w:rsidR="00ED1FC8" w:rsidRPr="00ED1FC8" w:rsidRDefault="00ED1FC8" w:rsidP="00ED1FC8"/>
                          <w:p w14:paraId="083025EF" w14:textId="77777777" w:rsidR="00ED1FC8" w:rsidRDefault="00ED1FC8" w:rsidP="008A31D9">
                            <w:pPr>
                              <w:pStyle w:val="Ttulo2"/>
                            </w:pPr>
                          </w:p>
                          <w:p w14:paraId="4265E88B" w14:textId="77777777" w:rsidR="00ED1FC8" w:rsidRDefault="00ED1FC8" w:rsidP="008A31D9">
                            <w:pPr>
                              <w:pStyle w:val="Ttulo2"/>
                            </w:pPr>
                          </w:p>
                          <w:p w14:paraId="6BB75B72" w14:textId="77777777" w:rsidR="00ED1FC8" w:rsidRDefault="00ED1FC8" w:rsidP="008A31D9">
                            <w:pPr>
                              <w:pStyle w:val="Ttulo2"/>
                            </w:pPr>
                          </w:p>
                          <w:p w14:paraId="42C88DF9" w14:textId="77777777" w:rsidR="00ED1FC8" w:rsidRDefault="00ED1FC8" w:rsidP="008A31D9">
                            <w:pPr>
                              <w:pStyle w:val="Ttulo2"/>
                            </w:pPr>
                          </w:p>
                          <w:p w14:paraId="40CE0167" w14:textId="77777777" w:rsidR="0074294E" w:rsidRDefault="0074294E" w:rsidP="008A31D9">
                            <w:pPr>
                              <w:pStyle w:val="Ttulo2"/>
                            </w:pPr>
                          </w:p>
                          <w:p w14:paraId="5BEEC355" w14:textId="77777777" w:rsidR="0074294E" w:rsidRDefault="0074294E" w:rsidP="008A31D9">
                            <w:pPr>
                              <w:pStyle w:val="Ttulo2"/>
                            </w:pPr>
                          </w:p>
                          <w:p w14:paraId="32E94936" w14:textId="77777777" w:rsidR="0074294E" w:rsidRDefault="0074294E" w:rsidP="008A31D9">
                            <w:pPr>
                              <w:pStyle w:val="Ttulo2"/>
                            </w:pPr>
                          </w:p>
                          <w:p w14:paraId="39472FE6" w14:textId="77777777" w:rsidR="0074294E" w:rsidRDefault="0074294E" w:rsidP="008A31D9">
                            <w:pPr>
                              <w:pStyle w:val="Ttulo2"/>
                            </w:pPr>
                          </w:p>
                          <w:p w14:paraId="199000DD" w14:textId="77777777" w:rsidR="0074294E" w:rsidRDefault="0074294E" w:rsidP="008A31D9">
                            <w:pPr>
                              <w:pStyle w:val="Ttulo2"/>
                            </w:pPr>
                          </w:p>
                          <w:p w14:paraId="034C1BE6" w14:textId="7C49EEFA" w:rsidR="008A31D9" w:rsidRPr="00202812" w:rsidRDefault="00723014" w:rsidP="008A31D9">
                            <w:pPr>
                              <w:pStyle w:val="Ttulo2"/>
                            </w:pPr>
                            <w:r>
                              <w:t>Menú superior</w:t>
                            </w:r>
                          </w:p>
                          <w:p w14:paraId="19D6F11E" w14:textId="0A0DD2BD" w:rsidR="008A31D9" w:rsidRDefault="00723014" w:rsidP="008A31D9">
                            <w:r>
                              <w:t>Para facilitar la navegación del usuario se implementó un menú en la parte superior de la pantalla el cual sirve para navegar entre las diferentes páginas de la aplicación de manera fácil.</w:t>
                            </w:r>
                          </w:p>
                        </w:txbxContent>
                      </v:textbox>
                      <w10:anchorlock/>
                    </v:shape>
                  </w:pict>
                </mc:Fallback>
              </mc:AlternateContent>
            </w:r>
          </w:p>
        </w:tc>
        <w:tc>
          <w:tcPr>
            <w:tcW w:w="231" w:type="dxa"/>
          </w:tcPr>
          <w:p w14:paraId="6A612ADA" w14:textId="77777777" w:rsidR="008A31D9" w:rsidRDefault="008A31D9" w:rsidP="00CF24E6">
            <w:pPr>
              <w:rPr>
                <w:sz w:val="24"/>
              </w:rPr>
            </w:pPr>
          </w:p>
        </w:tc>
        <w:tc>
          <w:tcPr>
            <w:tcW w:w="3659" w:type="dxa"/>
            <w:shd w:val="clear" w:color="auto" w:fill="3F1D5A" w:themeFill="accent1"/>
          </w:tcPr>
          <w:p w14:paraId="2CB5D75F" w14:textId="77777777" w:rsidR="008A31D9" w:rsidRDefault="008A31D9" w:rsidP="00CF24E6">
            <w:pPr>
              <w:rPr>
                <w:sz w:val="24"/>
              </w:rPr>
            </w:pPr>
            <w:r>
              <w:rPr>
                <w:noProof/>
                <w:lang w:bidi="es-ES"/>
              </w:rPr>
              <mc:AlternateContent>
                <mc:Choice Requires="wps">
                  <w:drawing>
                    <wp:inline distT="0" distB="0" distL="0" distR="0" wp14:anchorId="157E27AC" wp14:editId="23C4A4D0">
                      <wp:extent cx="2101756" cy="952500"/>
                      <wp:effectExtent l="0" t="0" r="0" b="0"/>
                      <wp:docPr id="14" name="Cuadro de texto 14" descr="Cuadro de texto para escribir el título de la barra lateral"/>
                      <wp:cNvGraphicFramePr/>
                      <a:graphic xmlns:a="http://schemas.openxmlformats.org/drawingml/2006/main">
                        <a:graphicData uri="http://schemas.microsoft.com/office/word/2010/wordprocessingShape">
                          <wps:wsp>
                            <wps:cNvSpPr txBox="1"/>
                            <wps:spPr>
                              <a:xfrm>
                                <a:off x="0" y="0"/>
                                <a:ext cx="2101756" cy="952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ECC5F8" w14:textId="77777777" w:rsidR="008A31D9" w:rsidRDefault="008A31D9" w:rsidP="008A31D9">
                                  <w:pPr>
                                    <w:pStyle w:val="Ttulo1"/>
                                  </w:pPr>
                                  <w:r>
                                    <w:t>Dato curioso</w:t>
                                  </w:r>
                                </w:p>
                                <w:p w14:paraId="4773A32B" w14:textId="77777777" w:rsidR="008A31D9" w:rsidRPr="005D120C" w:rsidRDefault="00BF6E75" w:rsidP="008A31D9">
                                  <w:pPr>
                                    <w:jc w:val="center"/>
                                  </w:pPr>
                                  <w:sdt>
                                    <w:sdtPr>
                                      <w:rPr>
                                        <w:color w:val="F3642C" w:themeColor="text2"/>
                                      </w:rPr>
                                      <w:alias w:val="Elipsis:"/>
                                      <w:tag w:val="Elipsis:"/>
                                      <w:id w:val="-1434666378"/>
                                      <w:temporary/>
                                      <w:showingPlcHdr/>
                                      <w15:appearance w15:val="hidden"/>
                                    </w:sdtPr>
                                    <w:sdtEndPr/>
                                    <w:sdtContent>
                                      <w:r w:rsidR="008A31D9" w:rsidRPr="001B0F06">
                                        <w:rPr>
                                          <w:color w:val="CB400B" w:themeColor="text2" w:themeShade="BF"/>
                                          <w:lang w:bidi="es-ES"/>
                                        </w:rPr>
                                        <w:sym w:font="Symbol" w:char="F0B7"/>
                                      </w:r>
                                      <w:r w:rsidR="008A31D9" w:rsidRPr="001B0F06">
                                        <w:rPr>
                                          <w:color w:val="CB400B" w:themeColor="text2" w:themeShade="BF"/>
                                          <w:lang w:bidi="es-ES"/>
                                        </w:rPr>
                                        <w:t xml:space="preserve"> </w:t>
                                      </w:r>
                                      <w:r w:rsidR="008A31D9" w:rsidRPr="001B0F06">
                                        <w:rPr>
                                          <w:color w:val="CB400B" w:themeColor="text2" w:themeShade="BF"/>
                                          <w:lang w:bidi="es-ES"/>
                                        </w:rPr>
                                        <w:sym w:font="Symbol" w:char="F0B7"/>
                                      </w:r>
                                      <w:r w:rsidR="008A31D9" w:rsidRPr="001B0F06">
                                        <w:rPr>
                                          <w:color w:val="CB400B" w:themeColor="text2" w:themeShade="BF"/>
                                          <w:lang w:bidi="es-ES"/>
                                        </w:rPr>
                                        <w:t xml:space="preserve"> </w:t>
                                      </w:r>
                                      <w:r w:rsidR="008A31D9" w:rsidRPr="001B0F06">
                                        <w:rPr>
                                          <w:color w:val="CB400B" w:themeColor="text2" w:themeShade="BF"/>
                                          <w:lang w:bidi="es-ES"/>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inline>
                  </w:drawing>
                </mc:Choice>
                <mc:Fallback>
                  <w:pict>
                    <v:shape w14:anchorId="157E27AC" id="Cuadro de texto 14" o:spid="_x0000_s1030" type="#_x0000_t202" alt="Cuadro de texto para escribir el título de la barra lateral" style="width:165.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" filled="f" stroked="f">
                      <v:textbox inset=",5.04pt">
                        <w:txbxContent>
                          <w:p w14:paraId="65ECC5F8" w14:textId="77777777" w:rsidR="008A31D9" w:rsidRDefault="008A31D9" w:rsidP="008A31D9">
                            <w:pPr>
                              <w:pStyle w:val="Ttulo1"/>
                            </w:pPr>
                            <w:r>
                              <w:t>Dato curioso</w:t>
                            </w:r>
                          </w:p>
                          <w:p w14:paraId="4773A32B" w14:textId="77777777" w:rsidR="008A31D9" w:rsidRPr="005D120C" w:rsidRDefault="0003357D" w:rsidP="008A31D9">
                            <w:pPr>
                              <w:jc w:val="center"/>
                            </w:pPr>
                            <w:sdt>
                              <w:sdtPr>
                                <w:rPr>
                                  <w:color w:val="F3642C" w:themeColor="text2"/>
                                </w:rPr>
                                <w:alias w:val="Elipsis:"/>
                                <w:tag w:val="Elipsis:"/>
                                <w:id w:val="-1434666378"/>
                                <w:temporary/>
                                <w:showingPlcHdr/>
                                <w15:appearance w15:val="hidden"/>
                              </w:sdtPr>
                              <w:sdtEndPr/>
                              <w:sdtContent>
                                <w:r w:rsidR="008A31D9" w:rsidRPr="001B0F06">
                                  <w:rPr>
                                    <w:color w:val="CB400B" w:themeColor="text2" w:themeShade="BF"/>
                                    <w:lang w:bidi="es-ES"/>
                                  </w:rPr>
                                  <w:sym w:font="Symbol" w:char="F0B7"/>
                                </w:r>
                                <w:r w:rsidR="008A31D9" w:rsidRPr="001B0F06">
                                  <w:rPr>
                                    <w:color w:val="CB400B" w:themeColor="text2" w:themeShade="BF"/>
                                    <w:lang w:bidi="es-ES"/>
                                  </w:rPr>
                                  <w:t xml:space="preserve"> </w:t>
                                </w:r>
                                <w:r w:rsidR="008A31D9" w:rsidRPr="001B0F06">
                                  <w:rPr>
                                    <w:color w:val="CB400B" w:themeColor="text2" w:themeShade="BF"/>
                                    <w:lang w:bidi="es-ES"/>
                                  </w:rPr>
                                  <w:sym w:font="Symbol" w:char="F0B7"/>
                                </w:r>
                                <w:r w:rsidR="008A31D9" w:rsidRPr="001B0F06">
                                  <w:rPr>
                                    <w:color w:val="CB400B" w:themeColor="text2" w:themeShade="BF"/>
                                    <w:lang w:bidi="es-ES"/>
                                  </w:rPr>
                                  <w:t xml:space="preserve"> </w:t>
                                </w:r>
                                <w:r w:rsidR="008A31D9" w:rsidRPr="001B0F06">
                                  <w:rPr>
                                    <w:color w:val="CB400B" w:themeColor="text2" w:themeShade="BF"/>
                                    <w:lang w:bidi="es-ES"/>
                                  </w:rPr>
                                  <w:sym w:font="Symbol" w:char="F0B7"/>
                                </w:r>
                              </w:sdtContent>
                            </w:sdt>
                          </w:p>
                        </w:txbxContent>
                      </v:textbox>
                      <w10:anchorlock/>
                    </v:shape>
                  </w:pict>
                </mc:Fallback>
              </mc:AlternateContent>
            </w:r>
            <w:r>
              <w:rPr>
                <w:noProof/>
                <w:lang w:bidi="es-ES"/>
              </w:rPr>
              <mc:AlternateContent>
                <mc:Choice Requires="wps">
                  <w:drawing>
                    <wp:inline distT="0" distB="0" distL="0" distR="0" wp14:anchorId="49F3834C" wp14:editId="1E00DC3E">
                      <wp:extent cx="2101215" cy="7362825"/>
                      <wp:effectExtent l="0" t="0" r="0" b="9525"/>
                      <wp:docPr id="15" name="Cuadro de texto 15" descr="Cuadro de texto para escribir el contenido de la barra lateral"/>
                      <wp:cNvGraphicFramePr/>
                      <a:graphic xmlns:a="http://schemas.openxmlformats.org/drawingml/2006/main">
                        <a:graphicData uri="http://schemas.microsoft.com/office/word/2010/wordprocessingShape">
                          <wps:wsp>
                            <wps:cNvSpPr txBox="1"/>
                            <wps:spPr>
                              <a:xfrm>
                                <a:off x="0" y="0"/>
                                <a:ext cx="2101215" cy="736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478DED" w14:textId="07BEE4CA" w:rsidR="008A31D9" w:rsidRDefault="008A31D9" w:rsidP="008A31D9">
                                  <w:pPr>
                                    <w:pStyle w:val="Ttulo1"/>
                                  </w:pPr>
                                  <w:r w:rsidRPr="008A31D9">
                                    <w:t xml:space="preserve">La última pandemia de esta </w:t>
                                  </w:r>
                                  <w:r w:rsidR="00ED1FC8" w:rsidRPr="008A31D9">
                                    <w:t>magnitud</w:t>
                                  </w:r>
                                  <w:r w:rsidRPr="008A31D9">
                                    <w:t xml:space="preserve"> fue hace más de cien años</w:t>
                                  </w:r>
                                  <w:r>
                                    <w:t>.</w:t>
                                  </w:r>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w14:anchorId="49F3834C" id="Cuadro de texto 15" o:spid="_x0000_s1031" type="#_x0000_t202" alt="Cuadro de texto para escribir el contenido de la barra lateral" style="width:165.45pt;height:57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" filled="f" stroked="f">
                      <v:textbox inset=",28.8pt">
                        <w:txbxContent>
                          <w:p w14:paraId="3A478DED" w14:textId="07BEE4CA" w:rsidR="008A31D9" w:rsidRDefault="008A31D9" w:rsidP="008A31D9">
                            <w:pPr>
                              <w:pStyle w:val="Ttulo1"/>
                            </w:pPr>
                            <w:r w:rsidRPr="008A31D9">
                              <w:t xml:space="preserve">La última pandemia de esta </w:t>
                            </w:r>
                            <w:r w:rsidR="00ED1FC8" w:rsidRPr="008A31D9">
                              <w:t>magnitud</w:t>
                            </w:r>
                            <w:r w:rsidRPr="008A31D9">
                              <w:t xml:space="preserve"> fue hace más de cien años</w:t>
                            </w:r>
                            <w:r>
                              <w:t>.</w:t>
                            </w:r>
                          </w:p>
                        </w:txbxContent>
                      </v:textbox>
                      <w10:anchorlock/>
                    </v:shape>
                  </w:pict>
                </mc:Fallback>
              </mc:AlternateContent>
            </w:r>
          </w:p>
        </w:tc>
      </w:tr>
    </w:tbl>
    <w:p w14:paraId="392CA41B" w14:textId="033EC129" w:rsidR="008A31D9" w:rsidRPr="004F53E9" w:rsidRDefault="008A31D9" w:rsidP="008A31D9">
      <w:pPr>
        <w:rPr>
          <w:sz w:val="24"/>
        </w:rPr>
      </w:pPr>
    </w:p>
    <w:tbl>
      <w:tblPr>
        <w:tblStyle w:val="Tablaconcuadrcula"/>
        <w:tblW w:w="117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Diseño de tabla"/>
      </w:tblPr>
      <w:tblGrid>
        <w:gridCol w:w="7909"/>
        <w:gridCol w:w="231"/>
        <w:gridCol w:w="3659"/>
      </w:tblGrid>
      <w:tr w:rsidR="008A31D9" w14:paraId="33E37089" w14:textId="77777777" w:rsidTr="00CF24E6">
        <w:trPr>
          <w:trHeight w:val="10397"/>
        </w:trPr>
        <w:tc>
          <w:tcPr>
            <w:tcW w:w="7909" w:type="dxa"/>
          </w:tcPr>
          <w:p w14:paraId="16B0C2D6" w14:textId="43216827" w:rsidR="008A31D9" w:rsidRDefault="00FF4309" w:rsidP="00CF24E6">
            <w:pPr>
              <w:rPr>
                <w:sz w:val="24"/>
              </w:rPr>
            </w:pPr>
            <w:r w:rsidRPr="00FF4309">
              <w:rPr>
                <w:noProof/>
              </w:rPr>
              <w:lastRenderedPageBreak/>
              <w:drawing>
                <wp:anchor distT="0" distB="0" distL="114300" distR="114300" simplePos="0" relativeHeight="251659264" behindDoc="0" locked="0" layoutInCell="1" allowOverlap="1" wp14:anchorId="271CCD1C" wp14:editId="558AB955">
                  <wp:simplePos x="0" y="0"/>
                  <wp:positionH relativeFrom="column">
                    <wp:posOffset>73276</wp:posOffset>
                  </wp:positionH>
                  <wp:positionV relativeFrom="paragraph">
                    <wp:posOffset>2306984</wp:posOffset>
                  </wp:positionV>
                  <wp:extent cx="4561368" cy="2238094"/>
                  <wp:effectExtent l="0" t="0" r="0" b="0"/>
                  <wp:wrapNone/>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1368" cy="2238094"/>
                          </a:xfrm>
                          <a:prstGeom prst="rect">
                            <a:avLst/>
                          </a:prstGeom>
                        </pic:spPr>
                      </pic:pic>
                    </a:graphicData>
                  </a:graphic>
                  <wp14:sizeRelH relativeFrom="page">
                    <wp14:pctWidth>0</wp14:pctWidth>
                  </wp14:sizeRelH>
                  <wp14:sizeRelV relativeFrom="page">
                    <wp14:pctHeight>0</wp14:pctHeight>
                  </wp14:sizeRelV>
                </wp:anchor>
              </w:drawing>
            </w:r>
            <w:r w:rsidR="008A31D9">
              <w:rPr>
                <w:noProof/>
                <w:lang w:bidi="es-ES"/>
              </w:rPr>
              <mc:AlternateContent>
                <mc:Choice Requires="wps">
                  <w:drawing>
                    <wp:inline distT="0" distB="0" distL="0" distR="0" wp14:anchorId="60E5363B" wp14:editId="40E3BE28">
                      <wp:extent cx="4885349" cy="7644809"/>
                      <wp:effectExtent l="0" t="0" r="0" b="0"/>
                      <wp:docPr id="9" name="Cuadro de texto 9" descr="Cuadro de texto para escribir contenido"/>
                      <wp:cNvGraphicFramePr/>
                      <a:graphic xmlns:a="http://schemas.openxmlformats.org/drawingml/2006/main">
                        <a:graphicData uri="http://schemas.microsoft.com/office/word/2010/wordprocessingShape">
                          <wps:wsp>
                            <wps:cNvSpPr txBox="1"/>
                            <wps:spPr>
                              <a:xfrm>
                                <a:off x="0" y="0"/>
                                <a:ext cx="4885349" cy="76448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80AAB6" w14:textId="6CBDC727" w:rsidR="008A31D9" w:rsidRPr="00202812" w:rsidRDefault="0074294E" w:rsidP="008A31D9">
                                  <w:pPr>
                                    <w:pStyle w:val="Ttulo2"/>
                                  </w:pPr>
                                  <w:r>
                                    <w:t>Top áreas de vacunados con esquema completo</w:t>
                                  </w:r>
                                </w:p>
                                <w:p w14:paraId="01C4DF5F" w14:textId="77777777" w:rsidR="0074294E" w:rsidRDefault="0074294E" w:rsidP="008A31D9"/>
                                <w:p w14:paraId="7D21F309" w14:textId="1D13D637" w:rsidR="008A31D9" w:rsidRDefault="0074294E" w:rsidP="008A31D9">
                                  <w:r>
                                    <w:t xml:space="preserve">En este top se muestran las áreas </w:t>
                                  </w:r>
                                  <w:r w:rsidR="00FF4309">
                                    <w:t>o</w:t>
                                  </w:r>
                                  <w:r>
                                    <w:t xml:space="preserve"> departamentos con mayor número de personas que fueron vacunadas con el esquema completo a nivel nacional.</w:t>
                                  </w:r>
                                </w:p>
                                <w:p w14:paraId="62539B24" w14:textId="77777777" w:rsidR="00FF4309" w:rsidRDefault="00FF4309" w:rsidP="008A31D9">
                                  <w:pPr>
                                    <w:pStyle w:val="Ttulo2"/>
                                  </w:pPr>
                                </w:p>
                                <w:p w14:paraId="39B62F6C" w14:textId="77777777" w:rsidR="00FF4309" w:rsidRDefault="00FF4309" w:rsidP="008A31D9">
                                  <w:pPr>
                                    <w:pStyle w:val="Ttulo2"/>
                                  </w:pPr>
                                </w:p>
                                <w:p w14:paraId="22ECB664" w14:textId="77777777" w:rsidR="00FF4309" w:rsidRDefault="00FF4309" w:rsidP="008A31D9">
                                  <w:pPr>
                                    <w:pStyle w:val="Ttulo2"/>
                                  </w:pPr>
                                </w:p>
                                <w:p w14:paraId="0ACE8E18" w14:textId="77777777" w:rsidR="00FF4309" w:rsidRDefault="00FF4309" w:rsidP="008A31D9">
                                  <w:pPr>
                                    <w:pStyle w:val="Ttulo2"/>
                                  </w:pPr>
                                </w:p>
                                <w:p w14:paraId="498D5B5A" w14:textId="77777777" w:rsidR="00FF4309" w:rsidRDefault="00FF4309" w:rsidP="008A31D9">
                                  <w:pPr>
                                    <w:pStyle w:val="Ttulo2"/>
                                  </w:pPr>
                                </w:p>
                                <w:p w14:paraId="5D62CD49" w14:textId="77777777" w:rsidR="00FF4309" w:rsidRDefault="00FF4309" w:rsidP="008A31D9">
                                  <w:pPr>
                                    <w:pStyle w:val="Ttulo2"/>
                                  </w:pPr>
                                </w:p>
                                <w:p w14:paraId="33AC5AD1" w14:textId="77777777" w:rsidR="00FF4309" w:rsidRDefault="00FF4309" w:rsidP="008A31D9">
                                  <w:pPr>
                                    <w:pStyle w:val="Ttulo2"/>
                                  </w:pPr>
                                </w:p>
                                <w:p w14:paraId="7D5CD0E4" w14:textId="77777777" w:rsidR="00FF4309" w:rsidRDefault="00FF4309" w:rsidP="008A31D9">
                                  <w:pPr>
                                    <w:pStyle w:val="Ttulo2"/>
                                  </w:pPr>
                                </w:p>
                                <w:p w14:paraId="1FA2EC6A" w14:textId="77777777" w:rsidR="00FF4309" w:rsidRDefault="00FF4309" w:rsidP="008A31D9">
                                  <w:pPr>
                                    <w:pStyle w:val="Ttulo2"/>
                                  </w:pPr>
                                </w:p>
                                <w:p w14:paraId="66BFF7DF" w14:textId="77777777" w:rsidR="00FF4309" w:rsidRDefault="00FF4309" w:rsidP="008A31D9">
                                  <w:pPr>
                                    <w:pStyle w:val="Ttulo2"/>
                                  </w:pPr>
                                </w:p>
                                <w:p w14:paraId="0A6CC5BF" w14:textId="45B48897" w:rsidR="00FF4309" w:rsidRDefault="00FF4309" w:rsidP="008A31D9">
                                  <w:pPr>
                                    <w:pStyle w:val="Ttulo2"/>
                                  </w:pPr>
                                </w:p>
                                <w:p w14:paraId="62354850" w14:textId="31241801" w:rsidR="00FF4309" w:rsidRDefault="00FF4309" w:rsidP="00FF4309"/>
                                <w:p w14:paraId="50B9AA44" w14:textId="77777777" w:rsidR="00FF4309" w:rsidRPr="00FF4309" w:rsidRDefault="00FF4309" w:rsidP="00FF4309"/>
                                <w:p w14:paraId="14DDD3D2" w14:textId="77777777" w:rsidR="00FF4309" w:rsidRDefault="00FF4309" w:rsidP="008A31D9">
                                  <w:pPr>
                                    <w:pStyle w:val="Ttulo2"/>
                                  </w:pPr>
                                </w:p>
                                <w:p w14:paraId="14BDB853" w14:textId="77777777" w:rsidR="00FF4309" w:rsidRDefault="00FF4309" w:rsidP="008A31D9">
                                  <w:pPr>
                                    <w:pStyle w:val="Ttulo2"/>
                                  </w:pPr>
                                </w:p>
                                <w:p w14:paraId="52BE84B5" w14:textId="77777777" w:rsidR="00FF4309" w:rsidRDefault="00FF4309" w:rsidP="008A31D9">
                                  <w:pPr>
                                    <w:pStyle w:val="Ttulo2"/>
                                  </w:pPr>
                                </w:p>
                                <w:p w14:paraId="04B3DA5B" w14:textId="77777777" w:rsidR="00FF4309" w:rsidRDefault="00FF4309" w:rsidP="008A31D9">
                                  <w:pPr>
                                    <w:pStyle w:val="Ttulo2"/>
                                  </w:pPr>
                                </w:p>
                                <w:p w14:paraId="7E22A478" w14:textId="77777777" w:rsidR="00FF4309" w:rsidRDefault="00FF4309" w:rsidP="008A31D9">
                                  <w:pPr>
                                    <w:pStyle w:val="Ttulo2"/>
                                  </w:pPr>
                                </w:p>
                                <w:p w14:paraId="2EC22676" w14:textId="02CC9953" w:rsidR="008A31D9" w:rsidRDefault="0074294E" w:rsidP="008A31D9">
                                  <w:pPr>
                                    <w:pStyle w:val="Ttulo2"/>
                                  </w:pPr>
                                  <w:r>
                                    <w:t>Observaciones</w:t>
                                  </w:r>
                                </w:p>
                                <w:p w14:paraId="723A67FF" w14:textId="77777777" w:rsidR="00FF4309" w:rsidRPr="00FF4309" w:rsidRDefault="00FF4309" w:rsidP="00FF4309"/>
                                <w:p w14:paraId="694A3B5B" w14:textId="79758F21" w:rsidR="008A31D9" w:rsidRDefault="00FF4309" w:rsidP="008A31D9">
                                  <w:r>
                                    <w:t>El tamaño del podio no depende del número de personas que tiene cada puesto, únicamente es un detalle decorativo, el número total de vacunados se puede observar en la cifra dentro de la descripción de cada podio.</w:t>
                                  </w: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w14:anchorId="60E5363B" id="Cuadro de texto 9" o:spid="_x0000_s1032" type="#_x0000_t202" alt="Cuadro de texto para escribir contenido" style="width:384.65pt;height:60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" filled="f" stroked="f">
                      <v:textbox inset=",23.04pt">
                        <w:txbxContent>
                          <w:p w14:paraId="6280AAB6" w14:textId="6CBDC727" w:rsidR="008A31D9" w:rsidRPr="00202812" w:rsidRDefault="0074294E" w:rsidP="008A31D9">
                            <w:pPr>
                              <w:pStyle w:val="Ttulo2"/>
                            </w:pPr>
                            <w:r>
                              <w:t>Top áreas de vacunados con esquema completo</w:t>
                            </w:r>
                          </w:p>
                          <w:p w14:paraId="01C4DF5F" w14:textId="77777777" w:rsidR="0074294E" w:rsidRDefault="0074294E" w:rsidP="008A31D9"/>
                          <w:p w14:paraId="7D21F309" w14:textId="1D13D637" w:rsidR="008A31D9" w:rsidRDefault="0074294E" w:rsidP="008A31D9">
                            <w:r>
                              <w:t xml:space="preserve">En este top se muestran las áreas </w:t>
                            </w:r>
                            <w:r w:rsidR="00FF4309">
                              <w:t>o</w:t>
                            </w:r>
                            <w:r>
                              <w:t xml:space="preserve"> departamentos con mayor número de personas que fueron vacunadas con el esquema completo a nivel nacional.</w:t>
                            </w:r>
                          </w:p>
                          <w:p w14:paraId="62539B24" w14:textId="77777777" w:rsidR="00FF4309" w:rsidRDefault="00FF4309" w:rsidP="008A31D9">
                            <w:pPr>
                              <w:pStyle w:val="Ttulo2"/>
                            </w:pPr>
                          </w:p>
                          <w:p w14:paraId="39B62F6C" w14:textId="77777777" w:rsidR="00FF4309" w:rsidRDefault="00FF4309" w:rsidP="008A31D9">
                            <w:pPr>
                              <w:pStyle w:val="Ttulo2"/>
                            </w:pPr>
                          </w:p>
                          <w:p w14:paraId="22ECB664" w14:textId="77777777" w:rsidR="00FF4309" w:rsidRDefault="00FF4309" w:rsidP="008A31D9">
                            <w:pPr>
                              <w:pStyle w:val="Ttulo2"/>
                            </w:pPr>
                          </w:p>
                          <w:p w14:paraId="0ACE8E18" w14:textId="77777777" w:rsidR="00FF4309" w:rsidRDefault="00FF4309" w:rsidP="008A31D9">
                            <w:pPr>
                              <w:pStyle w:val="Ttulo2"/>
                            </w:pPr>
                          </w:p>
                          <w:p w14:paraId="498D5B5A" w14:textId="77777777" w:rsidR="00FF4309" w:rsidRDefault="00FF4309" w:rsidP="008A31D9">
                            <w:pPr>
                              <w:pStyle w:val="Ttulo2"/>
                            </w:pPr>
                          </w:p>
                          <w:p w14:paraId="5D62CD49" w14:textId="77777777" w:rsidR="00FF4309" w:rsidRDefault="00FF4309" w:rsidP="008A31D9">
                            <w:pPr>
                              <w:pStyle w:val="Ttulo2"/>
                            </w:pPr>
                          </w:p>
                          <w:p w14:paraId="33AC5AD1" w14:textId="77777777" w:rsidR="00FF4309" w:rsidRDefault="00FF4309" w:rsidP="008A31D9">
                            <w:pPr>
                              <w:pStyle w:val="Ttulo2"/>
                            </w:pPr>
                          </w:p>
                          <w:p w14:paraId="7D5CD0E4" w14:textId="77777777" w:rsidR="00FF4309" w:rsidRDefault="00FF4309" w:rsidP="008A31D9">
                            <w:pPr>
                              <w:pStyle w:val="Ttulo2"/>
                            </w:pPr>
                          </w:p>
                          <w:p w14:paraId="1FA2EC6A" w14:textId="77777777" w:rsidR="00FF4309" w:rsidRDefault="00FF4309" w:rsidP="008A31D9">
                            <w:pPr>
                              <w:pStyle w:val="Ttulo2"/>
                            </w:pPr>
                          </w:p>
                          <w:p w14:paraId="66BFF7DF" w14:textId="77777777" w:rsidR="00FF4309" w:rsidRDefault="00FF4309" w:rsidP="008A31D9">
                            <w:pPr>
                              <w:pStyle w:val="Ttulo2"/>
                            </w:pPr>
                          </w:p>
                          <w:p w14:paraId="0A6CC5BF" w14:textId="45B48897" w:rsidR="00FF4309" w:rsidRDefault="00FF4309" w:rsidP="008A31D9">
                            <w:pPr>
                              <w:pStyle w:val="Ttulo2"/>
                            </w:pPr>
                          </w:p>
                          <w:p w14:paraId="62354850" w14:textId="31241801" w:rsidR="00FF4309" w:rsidRDefault="00FF4309" w:rsidP="00FF4309"/>
                          <w:p w14:paraId="50B9AA44" w14:textId="77777777" w:rsidR="00FF4309" w:rsidRPr="00FF4309" w:rsidRDefault="00FF4309" w:rsidP="00FF4309"/>
                          <w:p w14:paraId="14DDD3D2" w14:textId="77777777" w:rsidR="00FF4309" w:rsidRDefault="00FF4309" w:rsidP="008A31D9">
                            <w:pPr>
                              <w:pStyle w:val="Ttulo2"/>
                            </w:pPr>
                          </w:p>
                          <w:p w14:paraId="14BDB853" w14:textId="77777777" w:rsidR="00FF4309" w:rsidRDefault="00FF4309" w:rsidP="008A31D9">
                            <w:pPr>
                              <w:pStyle w:val="Ttulo2"/>
                            </w:pPr>
                          </w:p>
                          <w:p w14:paraId="52BE84B5" w14:textId="77777777" w:rsidR="00FF4309" w:rsidRDefault="00FF4309" w:rsidP="008A31D9">
                            <w:pPr>
                              <w:pStyle w:val="Ttulo2"/>
                            </w:pPr>
                          </w:p>
                          <w:p w14:paraId="04B3DA5B" w14:textId="77777777" w:rsidR="00FF4309" w:rsidRDefault="00FF4309" w:rsidP="008A31D9">
                            <w:pPr>
                              <w:pStyle w:val="Ttulo2"/>
                            </w:pPr>
                          </w:p>
                          <w:p w14:paraId="7E22A478" w14:textId="77777777" w:rsidR="00FF4309" w:rsidRDefault="00FF4309" w:rsidP="008A31D9">
                            <w:pPr>
                              <w:pStyle w:val="Ttulo2"/>
                            </w:pPr>
                          </w:p>
                          <w:p w14:paraId="2EC22676" w14:textId="02CC9953" w:rsidR="008A31D9" w:rsidRDefault="0074294E" w:rsidP="008A31D9">
                            <w:pPr>
                              <w:pStyle w:val="Ttulo2"/>
                            </w:pPr>
                            <w:r>
                              <w:t>Observaciones</w:t>
                            </w:r>
                          </w:p>
                          <w:p w14:paraId="723A67FF" w14:textId="77777777" w:rsidR="00FF4309" w:rsidRPr="00FF4309" w:rsidRDefault="00FF4309" w:rsidP="00FF4309"/>
                          <w:p w14:paraId="694A3B5B" w14:textId="79758F21" w:rsidR="008A31D9" w:rsidRDefault="00FF4309" w:rsidP="008A31D9">
                            <w:r>
                              <w:t>El tamaño del podio no depende del número de personas que tiene cada puesto, únicamente es un detalle decorativo, el número total de vacunados se puede observar en la cifra dentro de la descripción de cada podio.</w:t>
                            </w:r>
                          </w:p>
                        </w:txbxContent>
                      </v:textbox>
                      <w10:anchorlock/>
                    </v:shape>
                  </w:pict>
                </mc:Fallback>
              </mc:AlternateContent>
            </w:r>
          </w:p>
        </w:tc>
        <w:tc>
          <w:tcPr>
            <w:tcW w:w="231" w:type="dxa"/>
          </w:tcPr>
          <w:p w14:paraId="162F49B6" w14:textId="0928F0DA" w:rsidR="008A31D9" w:rsidRDefault="008A31D9" w:rsidP="00CF24E6">
            <w:pPr>
              <w:rPr>
                <w:sz w:val="24"/>
              </w:rPr>
            </w:pPr>
          </w:p>
        </w:tc>
        <w:tc>
          <w:tcPr>
            <w:tcW w:w="3659" w:type="dxa"/>
            <w:shd w:val="clear" w:color="auto" w:fill="3F1D5A" w:themeFill="accent1"/>
          </w:tcPr>
          <w:p w14:paraId="2F2B86E9" w14:textId="0CD056CC" w:rsidR="008A31D9" w:rsidRDefault="008A31D9" w:rsidP="00CF24E6">
            <w:pPr>
              <w:rPr>
                <w:sz w:val="24"/>
              </w:rPr>
            </w:pPr>
            <w:r>
              <w:rPr>
                <w:noProof/>
                <w:lang w:bidi="es-ES"/>
              </w:rPr>
              <mc:AlternateContent>
                <mc:Choice Requires="wps">
                  <w:drawing>
                    <wp:inline distT="0" distB="0" distL="0" distR="0" wp14:anchorId="4655510A" wp14:editId="5212D9E1">
                      <wp:extent cx="2101756" cy="952500"/>
                      <wp:effectExtent l="0" t="0" r="0" b="0"/>
                      <wp:docPr id="10" name="Cuadro de texto 10" descr="Cuadro de texto para escribir el título de la barra lateral"/>
                      <wp:cNvGraphicFramePr/>
                      <a:graphic xmlns:a="http://schemas.openxmlformats.org/drawingml/2006/main">
                        <a:graphicData uri="http://schemas.microsoft.com/office/word/2010/wordprocessingShape">
                          <wps:wsp>
                            <wps:cNvSpPr txBox="1"/>
                            <wps:spPr>
                              <a:xfrm>
                                <a:off x="0" y="0"/>
                                <a:ext cx="2101756" cy="952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B4D9C9" w14:textId="77777777" w:rsidR="008A31D9" w:rsidRDefault="008A31D9" w:rsidP="008A31D9">
                                  <w:pPr>
                                    <w:pStyle w:val="Ttulo1"/>
                                  </w:pPr>
                                  <w:r>
                                    <w:t>Dato curioso</w:t>
                                  </w:r>
                                </w:p>
                                <w:p w14:paraId="1913C1B9" w14:textId="77777777" w:rsidR="008A31D9" w:rsidRPr="005D120C" w:rsidRDefault="00BF6E75" w:rsidP="008A31D9">
                                  <w:pPr>
                                    <w:jc w:val="center"/>
                                  </w:pPr>
                                  <w:sdt>
                                    <w:sdtPr>
                                      <w:rPr>
                                        <w:color w:val="F3642C" w:themeColor="text2"/>
                                      </w:rPr>
                                      <w:alias w:val="Elipsis:"/>
                                      <w:tag w:val="Elipsis:"/>
                                      <w:id w:val="-977834115"/>
                                      <w:temporary/>
                                      <w:showingPlcHdr/>
                                      <w15:appearance w15:val="hidden"/>
                                    </w:sdtPr>
                                    <w:sdtEndPr/>
                                    <w:sdtContent>
                                      <w:r w:rsidR="008A31D9" w:rsidRPr="001B0F06">
                                        <w:rPr>
                                          <w:color w:val="CB400B" w:themeColor="text2" w:themeShade="BF"/>
                                          <w:lang w:bidi="es-ES"/>
                                        </w:rPr>
                                        <w:sym w:font="Symbol" w:char="F0B7"/>
                                      </w:r>
                                      <w:r w:rsidR="008A31D9" w:rsidRPr="001B0F06">
                                        <w:rPr>
                                          <w:color w:val="CB400B" w:themeColor="text2" w:themeShade="BF"/>
                                          <w:lang w:bidi="es-ES"/>
                                        </w:rPr>
                                        <w:t xml:space="preserve"> </w:t>
                                      </w:r>
                                      <w:r w:rsidR="008A31D9" w:rsidRPr="001B0F06">
                                        <w:rPr>
                                          <w:color w:val="CB400B" w:themeColor="text2" w:themeShade="BF"/>
                                          <w:lang w:bidi="es-ES"/>
                                        </w:rPr>
                                        <w:sym w:font="Symbol" w:char="F0B7"/>
                                      </w:r>
                                      <w:r w:rsidR="008A31D9" w:rsidRPr="001B0F06">
                                        <w:rPr>
                                          <w:color w:val="CB400B" w:themeColor="text2" w:themeShade="BF"/>
                                          <w:lang w:bidi="es-ES"/>
                                        </w:rPr>
                                        <w:t xml:space="preserve"> </w:t>
                                      </w:r>
                                      <w:r w:rsidR="008A31D9" w:rsidRPr="001B0F06">
                                        <w:rPr>
                                          <w:color w:val="CB400B" w:themeColor="text2" w:themeShade="BF"/>
                                          <w:lang w:bidi="es-ES"/>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inline>
                  </w:drawing>
                </mc:Choice>
                <mc:Fallback>
                  <w:pict>
                    <v:shape w14:anchorId="4655510A" id="Cuadro de texto 10" o:spid="_x0000_s1033" type="#_x0000_t202" alt="Cuadro de texto para escribir el título de la barra lateral" style="width:165.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" filled="f" stroked="f">
                      <v:textbox inset=",5.04pt">
                        <w:txbxContent>
                          <w:p w14:paraId="34B4D9C9" w14:textId="77777777" w:rsidR="008A31D9" w:rsidRDefault="008A31D9" w:rsidP="008A31D9">
                            <w:pPr>
                              <w:pStyle w:val="Ttulo1"/>
                            </w:pPr>
                            <w:r>
                              <w:t>Dato curioso</w:t>
                            </w:r>
                          </w:p>
                          <w:p w14:paraId="1913C1B9" w14:textId="77777777" w:rsidR="008A31D9" w:rsidRPr="005D120C" w:rsidRDefault="0003357D" w:rsidP="008A31D9">
                            <w:pPr>
                              <w:jc w:val="center"/>
                            </w:pPr>
                            <w:sdt>
                              <w:sdtPr>
                                <w:rPr>
                                  <w:color w:val="F3642C" w:themeColor="text2"/>
                                </w:rPr>
                                <w:alias w:val="Elipsis:"/>
                                <w:tag w:val="Elipsis:"/>
                                <w:id w:val="-977834115"/>
                                <w:temporary/>
                                <w:showingPlcHdr/>
                                <w15:appearance w15:val="hidden"/>
                              </w:sdtPr>
                              <w:sdtEndPr/>
                              <w:sdtContent>
                                <w:r w:rsidR="008A31D9" w:rsidRPr="001B0F06">
                                  <w:rPr>
                                    <w:color w:val="CB400B" w:themeColor="text2" w:themeShade="BF"/>
                                    <w:lang w:bidi="es-ES"/>
                                  </w:rPr>
                                  <w:sym w:font="Symbol" w:char="F0B7"/>
                                </w:r>
                                <w:r w:rsidR="008A31D9" w:rsidRPr="001B0F06">
                                  <w:rPr>
                                    <w:color w:val="CB400B" w:themeColor="text2" w:themeShade="BF"/>
                                    <w:lang w:bidi="es-ES"/>
                                  </w:rPr>
                                  <w:t xml:space="preserve"> </w:t>
                                </w:r>
                                <w:r w:rsidR="008A31D9" w:rsidRPr="001B0F06">
                                  <w:rPr>
                                    <w:color w:val="CB400B" w:themeColor="text2" w:themeShade="BF"/>
                                    <w:lang w:bidi="es-ES"/>
                                  </w:rPr>
                                  <w:sym w:font="Symbol" w:char="F0B7"/>
                                </w:r>
                                <w:r w:rsidR="008A31D9" w:rsidRPr="001B0F06">
                                  <w:rPr>
                                    <w:color w:val="CB400B" w:themeColor="text2" w:themeShade="BF"/>
                                    <w:lang w:bidi="es-ES"/>
                                  </w:rPr>
                                  <w:t xml:space="preserve"> </w:t>
                                </w:r>
                                <w:r w:rsidR="008A31D9" w:rsidRPr="001B0F06">
                                  <w:rPr>
                                    <w:color w:val="CB400B" w:themeColor="text2" w:themeShade="BF"/>
                                    <w:lang w:bidi="es-ES"/>
                                  </w:rPr>
                                  <w:sym w:font="Symbol" w:char="F0B7"/>
                                </w:r>
                              </w:sdtContent>
                            </w:sdt>
                          </w:p>
                        </w:txbxContent>
                      </v:textbox>
                      <w10:anchorlock/>
                    </v:shape>
                  </w:pict>
                </mc:Fallback>
              </mc:AlternateContent>
            </w:r>
            <w:r>
              <w:rPr>
                <w:noProof/>
                <w:lang w:bidi="es-ES"/>
              </w:rPr>
              <mc:AlternateContent>
                <mc:Choice Requires="wps">
                  <w:drawing>
                    <wp:inline distT="0" distB="0" distL="0" distR="0" wp14:anchorId="383D6022" wp14:editId="259DD890">
                      <wp:extent cx="2101215" cy="7362825"/>
                      <wp:effectExtent l="0" t="0" r="0" b="9525"/>
                      <wp:docPr id="11" name="Cuadro de texto 11" descr="Cuadro de texto para escribir el contenido de la barra lateral"/>
                      <wp:cNvGraphicFramePr/>
                      <a:graphic xmlns:a="http://schemas.openxmlformats.org/drawingml/2006/main">
                        <a:graphicData uri="http://schemas.microsoft.com/office/word/2010/wordprocessingShape">
                          <wps:wsp>
                            <wps:cNvSpPr txBox="1"/>
                            <wps:spPr>
                              <a:xfrm>
                                <a:off x="0" y="0"/>
                                <a:ext cx="2101215" cy="736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F6C1F2" w14:textId="5F4BEE11" w:rsidR="00FF4309" w:rsidRDefault="00FF4309">
                                  <w:r w:rsidRPr="00FF4309">
                                    <w:rPr>
                                      <w:rFonts w:asciiTheme="majorHAnsi" w:eastAsiaTheme="majorEastAsia" w:hAnsiTheme="majorHAnsi" w:cstheme="majorBidi"/>
                                      <w:bCs/>
                                      <w:color w:val="FFFFFF" w:themeColor="background1"/>
                                      <w:sz w:val="24"/>
                                      <w:szCs w:val="32"/>
                                    </w:rPr>
                                    <w:t>Es la segunda vez que se cancelan los Juegos Olímpicos en la historia</w:t>
                                  </w:r>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w14:anchorId="383D6022" id="Cuadro de texto 11" o:spid="_x0000_s1034" type="#_x0000_t202" alt="Cuadro de texto para escribir el contenido de la barra lateral" style="width:165.45pt;height:57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" filled="f" stroked="f">
                      <v:textbox inset=",28.8pt">
                        <w:txbxContent>
                          <w:p w14:paraId="77F6C1F2" w14:textId="5F4BEE11" w:rsidR="00FF4309" w:rsidRDefault="00FF4309">
                            <w:r w:rsidRPr="00FF4309">
                              <w:rPr>
                                <w:rFonts w:asciiTheme="majorHAnsi" w:eastAsiaTheme="majorEastAsia" w:hAnsiTheme="majorHAnsi" w:cstheme="majorBidi"/>
                                <w:bCs/>
                                <w:color w:val="FFFFFF" w:themeColor="background1"/>
                                <w:sz w:val="24"/>
                                <w:szCs w:val="32"/>
                              </w:rPr>
                              <w:t>Es la segunda vez que se cancelan los Juegos Olímpicos en la historia</w:t>
                            </w:r>
                          </w:p>
                        </w:txbxContent>
                      </v:textbox>
                      <w10:anchorlock/>
                    </v:shape>
                  </w:pict>
                </mc:Fallback>
              </mc:AlternateContent>
            </w:r>
          </w:p>
        </w:tc>
      </w:tr>
    </w:tbl>
    <w:p w14:paraId="6B19A232" w14:textId="344D15B8" w:rsidR="00C13B2F" w:rsidRDefault="00C13B2F" w:rsidP="008A31D9"/>
    <w:tbl>
      <w:tblPr>
        <w:tblStyle w:val="Tablaconcuadrcula"/>
        <w:tblW w:w="117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Diseño de tabla"/>
      </w:tblPr>
      <w:tblGrid>
        <w:gridCol w:w="7909"/>
        <w:gridCol w:w="231"/>
        <w:gridCol w:w="3659"/>
      </w:tblGrid>
      <w:tr w:rsidR="00FF4309" w14:paraId="72AEB23D" w14:textId="77777777" w:rsidTr="00CF24E6">
        <w:trPr>
          <w:trHeight w:val="10397"/>
        </w:trPr>
        <w:tc>
          <w:tcPr>
            <w:tcW w:w="7909" w:type="dxa"/>
          </w:tcPr>
          <w:p w14:paraId="7292B3E8" w14:textId="3536E93E" w:rsidR="00FF4309" w:rsidRDefault="00FE3FB5" w:rsidP="00CF24E6">
            <w:pPr>
              <w:rPr>
                <w:sz w:val="24"/>
              </w:rPr>
            </w:pPr>
            <w:r w:rsidRPr="00FE3FB5">
              <w:rPr>
                <w:noProof/>
              </w:rPr>
              <w:lastRenderedPageBreak/>
              <w:drawing>
                <wp:anchor distT="0" distB="0" distL="114300" distR="114300" simplePos="0" relativeHeight="251660288" behindDoc="0" locked="0" layoutInCell="1" allowOverlap="1" wp14:anchorId="71280D00" wp14:editId="15012E5C">
                  <wp:simplePos x="0" y="0"/>
                  <wp:positionH relativeFrom="column">
                    <wp:posOffset>105100</wp:posOffset>
                  </wp:positionH>
                  <wp:positionV relativeFrom="paragraph">
                    <wp:posOffset>2168628</wp:posOffset>
                  </wp:positionV>
                  <wp:extent cx="4497572" cy="2655810"/>
                  <wp:effectExtent l="0" t="0" r="0" b="0"/>
                  <wp:wrapNone/>
                  <wp:docPr id="32" name="Imagen 3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con confianza baj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7572" cy="2655810"/>
                          </a:xfrm>
                          <a:prstGeom prst="rect">
                            <a:avLst/>
                          </a:prstGeom>
                        </pic:spPr>
                      </pic:pic>
                    </a:graphicData>
                  </a:graphic>
                  <wp14:sizeRelH relativeFrom="page">
                    <wp14:pctWidth>0</wp14:pctWidth>
                  </wp14:sizeRelH>
                  <wp14:sizeRelV relativeFrom="page">
                    <wp14:pctHeight>0</wp14:pctHeight>
                  </wp14:sizeRelV>
                </wp:anchor>
              </w:drawing>
            </w:r>
            <w:r w:rsidR="00FF4309">
              <w:rPr>
                <w:noProof/>
                <w:lang w:bidi="es-ES"/>
              </w:rPr>
              <mc:AlternateContent>
                <mc:Choice Requires="wps">
                  <w:drawing>
                    <wp:inline distT="0" distB="0" distL="0" distR="0" wp14:anchorId="135BE1ED" wp14:editId="1C392084">
                      <wp:extent cx="4885349" cy="7644809"/>
                      <wp:effectExtent l="0" t="0" r="0" b="0"/>
                      <wp:docPr id="20" name="Cuadro de texto 20" descr="Cuadro de texto para escribir contenido"/>
                      <wp:cNvGraphicFramePr/>
                      <a:graphic xmlns:a="http://schemas.openxmlformats.org/drawingml/2006/main">
                        <a:graphicData uri="http://schemas.microsoft.com/office/word/2010/wordprocessingShape">
                          <wps:wsp>
                            <wps:cNvSpPr txBox="1"/>
                            <wps:spPr>
                              <a:xfrm>
                                <a:off x="0" y="0"/>
                                <a:ext cx="4885349" cy="76448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23F28A" w14:textId="42490CE9" w:rsidR="00FF4309" w:rsidRPr="00202812" w:rsidRDefault="00FF4309" w:rsidP="00FF4309">
                                  <w:pPr>
                                    <w:pStyle w:val="Ttulo2"/>
                                  </w:pPr>
                                  <w:r>
                                    <w:t>Registros de Base de Datos</w:t>
                                  </w:r>
                                </w:p>
                                <w:p w14:paraId="621C6AB4" w14:textId="77777777" w:rsidR="00FF4309" w:rsidRDefault="00FF4309" w:rsidP="00FF4309"/>
                                <w:p w14:paraId="77365BAC" w14:textId="3CD3FEBE" w:rsidR="00FF4309" w:rsidRDefault="00FF4309" w:rsidP="00FF4309">
                                  <w:r>
                                    <w:t>Listado general de los registros que existen hasta el momento en la base de datos de Mongo DB específicamente.</w:t>
                                  </w:r>
                                </w:p>
                                <w:p w14:paraId="7B67BEFB" w14:textId="77777777" w:rsidR="00FF4309" w:rsidRDefault="00FF4309" w:rsidP="00FF4309">
                                  <w:pPr>
                                    <w:pStyle w:val="Ttulo2"/>
                                  </w:pPr>
                                </w:p>
                                <w:p w14:paraId="561699CB" w14:textId="77777777" w:rsidR="00FF4309" w:rsidRDefault="00FF4309" w:rsidP="00FF4309">
                                  <w:pPr>
                                    <w:pStyle w:val="Ttulo2"/>
                                  </w:pPr>
                                </w:p>
                                <w:p w14:paraId="3C16EF44" w14:textId="77777777" w:rsidR="00FF4309" w:rsidRDefault="00FF4309" w:rsidP="00FF4309">
                                  <w:pPr>
                                    <w:pStyle w:val="Ttulo2"/>
                                  </w:pPr>
                                </w:p>
                                <w:p w14:paraId="56E5DA78" w14:textId="77777777" w:rsidR="00FF4309" w:rsidRDefault="00FF4309" w:rsidP="00FF4309">
                                  <w:pPr>
                                    <w:pStyle w:val="Ttulo2"/>
                                  </w:pPr>
                                </w:p>
                                <w:p w14:paraId="4AFB1478" w14:textId="77777777" w:rsidR="00FF4309" w:rsidRDefault="00FF4309" w:rsidP="00FF4309">
                                  <w:pPr>
                                    <w:pStyle w:val="Ttulo2"/>
                                  </w:pPr>
                                </w:p>
                                <w:p w14:paraId="1D4D287F" w14:textId="77777777" w:rsidR="00FF4309" w:rsidRDefault="00FF4309" w:rsidP="00FF4309">
                                  <w:pPr>
                                    <w:pStyle w:val="Ttulo2"/>
                                  </w:pPr>
                                </w:p>
                                <w:p w14:paraId="34174F01" w14:textId="77777777" w:rsidR="00FF4309" w:rsidRDefault="00FF4309" w:rsidP="00FF4309">
                                  <w:pPr>
                                    <w:pStyle w:val="Ttulo2"/>
                                  </w:pPr>
                                </w:p>
                                <w:p w14:paraId="7D3E9C0C" w14:textId="77777777" w:rsidR="00FF4309" w:rsidRDefault="00FF4309" w:rsidP="00FF4309">
                                  <w:pPr>
                                    <w:pStyle w:val="Ttulo2"/>
                                  </w:pPr>
                                </w:p>
                                <w:p w14:paraId="65F56B86" w14:textId="77777777" w:rsidR="00FF4309" w:rsidRDefault="00FF4309" w:rsidP="00FF4309">
                                  <w:pPr>
                                    <w:pStyle w:val="Ttulo2"/>
                                  </w:pPr>
                                </w:p>
                                <w:p w14:paraId="132AD491" w14:textId="77777777" w:rsidR="00FF4309" w:rsidRDefault="00FF4309" w:rsidP="00FF4309">
                                  <w:pPr>
                                    <w:pStyle w:val="Ttulo2"/>
                                  </w:pPr>
                                </w:p>
                                <w:p w14:paraId="6D296CD4" w14:textId="77777777" w:rsidR="00FF4309" w:rsidRDefault="00FF4309" w:rsidP="00FF4309">
                                  <w:pPr>
                                    <w:pStyle w:val="Ttulo2"/>
                                  </w:pPr>
                                </w:p>
                                <w:p w14:paraId="6940FD05" w14:textId="77777777" w:rsidR="00FF4309" w:rsidRDefault="00FF4309" w:rsidP="00FF4309"/>
                                <w:p w14:paraId="7D379A54" w14:textId="77777777" w:rsidR="00FF4309" w:rsidRPr="00FF4309" w:rsidRDefault="00FF4309" w:rsidP="00FF4309"/>
                                <w:p w14:paraId="59288FD6" w14:textId="77777777" w:rsidR="00FF4309" w:rsidRDefault="00FF4309" w:rsidP="00FF4309">
                                  <w:pPr>
                                    <w:pStyle w:val="Ttulo2"/>
                                  </w:pPr>
                                </w:p>
                                <w:p w14:paraId="0422E062" w14:textId="77777777" w:rsidR="00FF4309" w:rsidRDefault="00FF4309" w:rsidP="00FF4309">
                                  <w:pPr>
                                    <w:pStyle w:val="Ttulo2"/>
                                  </w:pPr>
                                </w:p>
                                <w:p w14:paraId="4906C8B2" w14:textId="77777777" w:rsidR="00FF4309" w:rsidRDefault="00FF4309" w:rsidP="00FF4309">
                                  <w:pPr>
                                    <w:pStyle w:val="Ttulo2"/>
                                  </w:pPr>
                                </w:p>
                                <w:p w14:paraId="244E3E3D" w14:textId="77777777" w:rsidR="00FF4309" w:rsidRDefault="00FF4309" w:rsidP="00FF4309">
                                  <w:pPr>
                                    <w:pStyle w:val="Ttulo2"/>
                                  </w:pPr>
                                </w:p>
                                <w:p w14:paraId="68B68160" w14:textId="77777777" w:rsidR="00FF4309" w:rsidRDefault="00FF4309" w:rsidP="00FF4309">
                                  <w:pPr>
                                    <w:pStyle w:val="Ttulo2"/>
                                  </w:pPr>
                                </w:p>
                                <w:p w14:paraId="3C8E2A33" w14:textId="77777777" w:rsidR="00FF4309" w:rsidRDefault="00FF4309" w:rsidP="00FF4309">
                                  <w:pPr>
                                    <w:pStyle w:val="Ttulo2"/>
                                  </w:pPr>
                                  <w:r>
                                    <w:t>Observaciones</w:t>
                                  </w:r>
                                </w:p>
                                <w:p w14:paraId="34F5B6B4" w14:textId="77777777" w:rsidR="00FF4309" w:rsidRPr="00FF4309" w:rsidRDefault="00FF4309" w:rsidP="00FF4309"/>
                                <w:p w14:paraId="516ED881" w14:textId="484837DA" w:rsidR="00FF4309" w:rsidRDefault="00FF4309" w:rsidP="00FF4309">
                                  <w:r>
                                    <w:t>Los datos tienen el orden en el que fueron ingresados en la base de datos, por lo que la posición número 1 corresponderá al primer dato ingresado, y así sucesivamente.</w:t>
                                  </w: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w14:anchorId="135BE1ED" id="Cuadro de texto 20" o:spid="_x0000_s1035" type="#_x0000_t202" alt="Cuadro de texto para escribir contenido" style="width:384.65pt;height:60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" filled="f" stroked="f">
                      <v:textbox inset=",23.04pt">
                        <w:txbxContent>
                          <w:p w14:paraId="3423F28A" w14:textId="42490CE9" w:rsidR="00FF4309" w:rsidRPr="00202812" w:rsidRDefault="00FF4309" w:rsidP="00FF4309">
                            <w:pPr>
                              <w:pStyle w:val="Ttulo2"/>
                            </w:pPr>
                            <w:r>
                              <w:t>Registros de Base de Datos</w:t>
                            </w:r>
                          </w:p>
                          <w:p w14:paraId="621C6AB4" w14:textId="77777777" w:rsidR="00FF4309" w:rsidRDefault="00FF4309" w:rsidP="00FF4309"/>
                          <w:p w14:paraId="77365BAC" w14:textId="3CD3FEBE" w:rsidR="00FF4309" w:rsidRDefault="00FF4309" w:rsidP="00FF4309">
                            <w:r>
                              <w:t>Listado general de los registros que existen hasta el momento en la base de datos de Mongo DB específicamente.</w:t>
                            </w:r>
                          </w:p>
                          <w:p w14:paraId="7B67BEFB" w14:textId="77777777" w:rsidR="00FF4309" w:rsidRDefault="00FF4309" w:rsidP="00FF4309">
                            <w:pPr>
                              <w:pStyle w:val="Ttulo2"/>
                            </w:pPr>
                          </w:p>
                          <w:p w14:paraId="561699CB" w14:textId="77777777" w:rsidR="00FF4309" w:rsidRDefault="00FF4309" w:rsidP="00FF4309">
                            <w:pPr>
                              <w:pStyle w:val="Ttulo2"/>
                            </w:pPr>
                          </w:p>
                          <w:p w14:paraId="3C16EF44" w14:textId="77777777" w:rsidR="00FF4309" w:rsidRDefault="00FF4309" w:rsidP="00FF4309">
                            <w:pPr>
                              <w:pStyle w:val="Ttulo2"/>
                            </w:pPr>
                          </w:p>
                          <w:p w14:paraId="56E5DA78" w14:textId="77777777" w:rsidR="00FF4309" w:rsidRDefault="00FF4309" w:rsidP="00FF4309">
                            <w:pPr>
                              <w:pStyle w:val="Ttulo2"/>
                            </w:pPr>
                          </w:p>
                          <w:p w14:paraId="4AFB1478" w14:textId="77777777" w:rsidR="00FF4309" w:rsidRDefault="00FF4309" w:rsidP="00FF4309">
                            <w:pPr>
                              <w:pStyle w:val="Ttulo2"/>
                            </w:pPr>
                          </w:p>
                          <w:p w14:paraId="1D4D287F" w14:textId="77777777" w:rsidR="00FF4309" w:rsidRDefault="00FF4309" w:rsidP="00FF4309">
                            <w:pPr>
                              <w:pStyle w:val="Ttulo2"/>
                            </w:pPr>
                          </w:p>
                          <w:p w14:paraId="34174F01" w14:textId="77777777" w:rsidR="00FF4309" w:rsidRDefault="00FF4309" w:rsidP="00FF4309">
                            <w:pPr>
                              <w:pStyle w:val="Ttulo2"/>
                            </w:pPr>
                          </w:p>
                          <w:p w14:paraId="7D3E9C0C" w14:textId="77777777" w:rsidR="00FF4309" w:rsidRDefault="00FF4309" w:rsidP="00FF4309">
                            <w:pPr>
                              <w:pStyle w:val="Ttulo2"/>
                            </w:pPr>
                          </w:p>
                          <w:p w14:paraId="65F56B86" w14:textId="77777777" w:rsidR="00FF4309" w:rsidRDefault="00FF4309" w:rsidP="00FF4309">
                            <w:pPr>
                              <w:pStyle w:val="Ttulo2"/>
                            </w:pPr>
                          </w:p>
                          <w:p w14:paraId="132AD491" w14:textId="77777777" w:rsidR="00FF4309" w:rsidRDefault="00FF4309" w:rsidP="00FF4309">
                            <w:pPr>
                              <w:pStyle w:val="Ttulo2"/>
                            </w:pPr>
                          </w:p>
                          <w:p w14:paraId="6D296CD4" w14:textId="77777777" w:rsidR="00FF4309" w:rsidRDefault="00FF4309" w:rsidP="00FF4309">
                            <w:pPr>
                              <w:pStyle w:val="Ttulo2"/>
                            </w:pPr>
                          </w:p>
                          <w:p w14:paraId="6940FD05" w14:textId="77777777" w:rsidR="00FF4309" w:rsidRDefault="00FF4309" w:rsidP="00FF4309"/>
                          <w:p w14:paraId="7D379A54" w14:textId="77777777" w:rsidR="00FF4309" w:rsidRPr="00FF4309" w:rsidRDefault="00FF4309" w:rsidP="00FF4309"/>
                          <w:p w14:paraId="59288FD6" w14:textId="77777777" w:rsidR="00FF4309" w:rsidRDefault="00FF4309" w:rsidP="00FF4309">
                            <w:pPr>
                              <w:pStyle w:val="Ttulo2"/>
                            </w:pPr>
                          </w:p>
                          <w:p w14:paraId="0422E062" w14:textId="77777777" w:rsidR="00FF4309" w:rsidRDefault="00FF4309" w:rsidP="00FF4309">
                            <w:pPr>
                              <w:pStyle w:val="Ttulo2"/>
                            </w:pPr>
                          </w:p>
                          <w:p w14:paraId="4906C8B2" w14:textId="77777777" w:rsidR="00FF4309" w:rsidRDefault="00FF4309" w:rsidP="00FF4309">
                            <w:pPr>
                              <w:pStyle w:val="Ttulo2"/>
                            </w:pPr>
                          </w:p>
                          <w:p w14:paraId="244E3E3D" w14:textId="77777777" w:rsidR="00FF4309" w:rsidRDefault="00FF4309" w:rsidP="00FF4309">
                            <w:pPr>
                              <w:pStyle w:val="Ttulo2"/>
                            </w:pPr>
                          </w:p>
                          <w:p w14:paraId="68B68160" w14:textId="77777777" w:rsidR="00FF4309" w:rsidRDefault="00FF4309" w:rsidP="00FF4309">
                            <w:pPr>
                              <w:pStyle w:val="Ttulo2"/>
                            </w:pPr>
                          </w:p>
                          <w:p w14:paraId="3C8E2A33" w14:textId="77777777" w:rsidR="00FF4309" w:rsidRDefault="00FF4309" w:rsidP="00FF4309">
                            <w:pPr>
                              <w:pStyle w:val="Ttulo2"/>
                            </w:pPr>
                            <w:r>
                              <w:t>Observaciones</w:t>
                            </w:r>
                          </w:p>
                          <w:p w14:paraId="34F5B6B4" w14:textId="77777777" w:rsidR="00FF4309" w:rsidRPr="00FF4309" w:rsidRDefault="00FF4309" w:rsidP="00FF4309"/>
                          <w:p w14:paraId="516ED881" w14:textId="484837DA" w:rsidR="00FF4309" w:rsidRDefault="00FF4309" w:rsidP="00FF4309">
                            <w:r>
                              <w:t>Los datos tienen el orden en el que fueron ingresados en la base de datos, por lo que la posición número 1 corresponderá al primer dato ingresado, y así sucesivamente.</w:t>
                            </w:r>
                          </w:p>
                        </w:txbxContent>
                      </v:textbox>
                      <w10:anchorlock/>
                    </v:shape>
                  </w:pict>
                </mc:Fallback>
              </mc:AlternateContent>
            </w:r>
          </w:p>
        </w:tc>
        <w:tc>
          <w:tcPr>
            <w:tcW w:w="231" w:type="dxa"/>
          </w:tcPr>
          <w:p w14:paraId="010CB8FB" w14:textId="5AD52135" w:rsidR="00FF4309" w:rsidRDefault="00FF4309" w:rsidP="00CF24E6">
            <w:pPr>
              <w:rPr>
                <w:sz w:val="24"/>
              </w:rPr>
            </w:pPr>
          </w:p>
        </w:tc>
        <w:tc>
          <w:tcPr>
            <w:tcW w:w="3659" w:type="dxa"/>
            <w:shd w:val="clear" w:color="auto" w:fill="3F1D5A" w:themeFill="accent1"/>
          </w:tcPr>
          <w:p w14:paraId="602125A9" w14:textId="7AB2B782" w:rsidR="00FF4309" w:rsidRDefault="00FF4309" w:rsidP="00CF24E6">
            <w:pPr>
              <w:rPr>
                <w:sz w:val="24"/>
              </w:rPr>
            </w:pPr>
            <w:r>
              <w:rPr>
                <w:noProof/>
                <w:lang w:bidi="es-ES"/>
              </w:rPr>
              <mc:AlternateContent>
                <mc:Choice Requires="wps">
                  <w:drawing>
                    <wp:inline distT="0" distB="0" distL="0" distR="0" wp14:anchorId="0D61A270" wp14:editId="75A150C4">
                      <wp:extent cx="2101756" cy="952500"/>
                      <wp:effectExtent l="0" t="0" r="0" b="0"/>
                      <wp:docPr id="21" name="Cuadro de texto 21" descr="Cuadro de texto para escribir el título de la barra lateral"/>
                      <wp:cNvGraphicFramePr/>
                      <a:graphic xmlns:a="http://schemas.openxmlformats.org/drawingml/2006/main">
                        <a:graphicData uri="http://schemas.microsoft.com/office/word/2010/wordprocessingShape">
                          <wps:wsp>
                            <wps:cNvSpPr txBox="1"/>
                            <wps:spPr>
                              <a:xfrm>
                                <a:off x="0" y="0"/>
                                <a:ext cx="2101756" cy="952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0FA6D6" w14:textId="77777777" w:rsidR="00FF4309" w:rsidRDefault="00FF4309" w:rsidP="00FF4309">
                                  <w:pPr>
                                    <w:pStyle w:val="Ttulo1"/>
                                  </w:pPr>
                                  <w:r>
                                    <w:t>Dato curioso</w:t>
                                  </w:r>
                                </w:p>
                                <w:p w14:paraId="00805D1A" w14:textId="77777777" w:rsidR="00FF4309" w:rsidRPr="005D120C" w:rsidRDefault="00BF6E75" w:rsidP="00FF4309">
                                  <w:pPr>
                                    <w:jc w:val="center"/>
                                  </w:pPr>
                                  <w:sdt>
                                    <w:sdtPr>
                                      <w:rPr>
                                        <w:color w:val="F3642C" w:themeColor="text2"/>
                                      </w:rPr>
                                      <w:alias w:val="Elipsis:"/>
                                      <w:tag w:val="Elipsis:"/>
                                      <w:id w:val="1223185041"/>
                                      <w:temporary/>
                                      <w:showingPlcHdr/>
                                      <w15:appearance w15:val="hidden"/>
                                    </w:sdtPr>
                                    <w:sdtEndPr/>
                                    <w:sdtContent>
                                      <w:r w:rsidR="00FF4309" w:rsidRPr="001B0F06">
                                        <w:rPr>
                                          <w:color w:val="CB400B" w:themeColor="text2" w:themeShade="BF"/>
                                          <w:lang w:bidi="es-ES"/>
                                        </w:rPr>
                                        <w:sym w:font="Symbol" w:char="F0B7"/>
                                      </w:r>
                                      <w:r w:rsidR="00FF4309" w:rsidRPr="001B0F06">
                                        <w:rPr>
                                          <w:color w:val="CB400B" w:themeColor="text2" w:themeShade="BF"/>
                                          <w:lang w:bidi="es-ES"/>
                                        </w:rPr>
                                        <w:t xml:space="preserve"> </w:t>
                                      </w:r>
                                      <w:r w:rsidR="00FF4309" w:rsidRPr="001B0F06">
                                        <w:rPr>
                                          <w:color w:val="CB400B" w:themeColor="text2" w:themeShade="BF"/>
                                          <w:lang w:bidi="es-ES"/>
                                        </w:rPr>
                                        <w:sym w:font="Symbol" w:char="F0B7"/>
                                      </w:r>
                                      <w:r w:rsidR="00FF4309" w:rsidRPr="001B0F06">
                                        <w:rPr>
                                          <w:color w:val="CB400B" w:themeColor="text2" w:themeShade="BF"/>
                                          <w:lang w:bidi="es-ES"/>
                                        </w:rPr>
                                        <w:t xml:space="preserve"> </w:t>
                                      </w:r>
                                      <w:r w:rsidR="00FF4309" w:rsidRPr="001B0F06">
                                        <w:rPr>
                                          <w:color w:val="CB400B" w:themeColor="text2" w:themeShade="BF"/>
                                          <w:lang w:bidi="es-ES"/>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inline>
                  </w:drawing>
                </mc:Choice>
                <mc:Fallback>
                  <w:pict>
                    <v:shape w14:anchorId="0D61A270" id="Cuadro de texto 21" o:spid="_x0000_s1036" type="#_x0000_t202" alt="Cuadro de texto para escribir el título de la barra lateral" style="width:165.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" filled="f" stroked="f">
                      <v:textbox inset=",5.04pt">
                        <w:txbxContent>
                          <w:p w14:paraId="710FA6D6" w14:textId="77777777" w:rsidR="00FF4309" w:rsidRDefault="00FF4309" w:rsidP="00FF4309">
                            <w:pPr>
                              <w:pStyle w:val="Ttulo1"/>
                            </w:pPr>
                            <w:r>
                              <w:t>Dato curioso</w:t>
                            </w:r>
                          </w:p>
                          <w:p w14:paraId="00805D1A" w14:textId="77777777" w:rsidR="00FF4309" w:rsidRPr="005D120C" w:rsidRDefault="0003357D" w:rsidP="00FF4309">
                            <w:pPr>
                              <w:jc w:val="center"/>
                            </w:pPr>
                            <w:sdt>
                              <w:sdtPr>
                                <w:rPr>
                                  <w:color w:val="F3642C" w:themeColor="text2"/>
                                </w:rPr>
                                <w:alias w:val="Elipsis:"/>
                                <w:tag w:val="Elipsis:"/>
                                <w:id w:val="1223185041"/>
                                <w:temporary/>
                                <w:showingPlcHdr/>
                                <w15:appearance w15:val="hidden"/>
                              </w:sdtPr>
                              <w:sdtEndPr/>
                              <w:sdtContent>
                                <w:r w:rsidR="00FF4309" w:rsidRPr="001B0F06">
                                  <w:rPr>
                                    <w:color w:val="CB400B" w:themeColor="text2" w:themeShade="BF"/>
                                    <w:lang w:bidi="es-ES"/>
                                  </w:rPr>
                                  <w:sym w:font="Symbol" w:char="F0B7"/>
                                </w:r>
                                <w:r w:rsidR="00FF4309" w:rsidRPr="001B0F06">
                                  <w:rPr>
                                    <w:color w:val="CB400B" w:themeColor="text2" w:themeShade="BF"/>
                                    <w:lang w:bidi="es-ES"/>
                                  </w:rPr>
                                  <w:t xml:space="preserve"> </w:t>
                                </w:r>
                                <w:r w:rsidR="00FF4309" w:rsidRPr="001B0F06">
                                  <w:rPr>
                                    <w:color w:val="CB400B" w:themeColor="text2" w:themeShade="BF"/>
                                    <w:lang w:bidi="es-ES"/>
                                  </w:rPr>
                                  <w:sym w:font="Symbol" w:char="F0B7"/>
                                </w:r>
                                <w:r w:rsidR="00FF4309" w:rsidRPr="001B0F06">
                                  <w:rPr>
                                    <w:color w:val="CB400B" w:themeColor="text2" w:themeShade="BF"/>
                                    <w:lang w:bidi="es-ES"/>
                                  </w:rPr>
                                  <w:t xml:space="preserve"> </w:t>
                                </w:r>
                                <w:r w:rsidR="00FF4309" w:rsidRPr="001B0F06">
                                  <w:rPr>
                                    <w:color w:val="CB400B" w:themeColor="text2" w:themeShade="BF"/>
                                    <w:lang w:bidi="es-ES"/>
                                  </w:rPr>
                                  <w:sym w:font="Symbol" w:char="F0B7"/>
                                </w:r>
                              </w:sdtContent>
                            </w:sdt>
                          </w:p>
                        </w:txbxContent>
                      </v:textbox>
                      <w10:anchorlock/>
                    </v:shape>
                  </w:pict>
                </mc:Fallback>
              </mc:AlternateContent>
            </w:r>
            <w:r>
              <w:rPr>
                <w:noProof/>
                <w:lang w:bidi="es-ES"/>
              </w:rPr>
              <mc:AlternateContent>
                <mc:Choice Requires="wps">
                  <w:drawing>
                    <wp:inline distT="0" distB="0" distL="0" distR="0" wp14:anchorId="48A4643E" wp14:editId="65A66DDF">
                      <wp:extent cx="2101215" cy="7362825"/>
                      <wp:effectExtent l="0" t="0" r="0" b="9525"/>
                      <wp:docPr id="23" name="Cuadro de texto 23" descr="Cuadro de texto para escribir el contenido de la barra lateral"/>
                      <wp:cNvGraphicFramePr/>
                      <a:graphic xmlns:a="http://schemas.openxmlformats.org/drawingml/2006/main">
                        <a:graphicData uri="http://schemas.microsoft.com/office/word/2010/wordprocessingShape">
                          <wps:wsp>
                            <wps:cNvSpPr txBox="1"/>
                            <wps:spPr>
                              <a:xfrm>
                                <a:off x="0" y="0"/>
                                <a:ext cx="2101215" cy="736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805D93" w14:textId="325D8054" w:rsidR="00FF4309" w:rsidRDefault="00FE3FB5" w:rsidP="00FF4309">
                                  <w:r w:rsidRPr="00FE3FB5">
                                    <w:rPr>
                                      <w:rFonts w:asciiTheme="majorHAnsi" w:eastAsiaTheme="majorEastAsia" w:hAnsiTheme="majorHAnsi" w:cstheme="majorBidi"/>
                                      <w:bCs/>
                                      <w:color w:val="FFFFFF" w:themeColor="background1"/>
                                      <w:sz w:val="24"/>
                                      <w:szCs w:val="32"/>
                                    </w:rPr>
                                    <w:t>Hay más hombres infectados que mujeres de COVID-19</w:t>
                                  </w:r>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w14:anchorId="48A4643E" id="Cuadro de texto 23" o:spid="_x0000_s1037" type="#_x0000_t202" alt="Cuadro de texto para escribir el contenido de la barra lateral" style="width:165.45pt;height:57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" filled="f" stroked="f">
                      <v:textbox inset=",28.8pt">
                        <w:txbxContent>
                          <w:p w14:paraId="57805D93" w14:textId="325D8054" w:rsidR="00FF4309" w:rsidRDefault="00FE3FB5" w:rsidP="00FF4309">
                            <w:r w:rsidRPr="00FE3FB5">
                              <w:rPr>
                                <w:rFonts w:asciiTheme="majorHAnsi" w:eastAsiaTheme="majorEastAsia" w:hAnsiTheme="majorHAnsi" w:cstheme="majorBidi"/>
                                <w:bCs/>
                                <w:color w:val="FFFFFF" w:themeColor="background1"/>
                                <w:sz w:val="24"/>
                                <w:szCs w:val="32"/>
                              </w:rPr>
                              <w:t>Hay más hombres infectados que mujeres de COVID-19</w:t>
                            </w:r>
                          </w:p>
                        </w:txbxContent>
                      </v:textbox>
                      <w10:anchorlock/>
                    </v:shape>
                  </w:pict>
                </mc:Fallback>
              </mc:AlternateContent>
            </w:r>
          </w:p>
        </w:tc>
      </w:tr>
    </w:tbl>
    <w:p w14:paraId="0C46F51C" w14:textId="77FDFC1F" w:rsidR="00FF4309" w:rsidRDefault="00FF4309" w:rsidP="008A31D9"/>
    <w:tbl>
      <w:tblPr>
        <w:tblStyle w:val="Tablaconcuadrcula"/>
        <w:tblW w:w="117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Diseño de tabla"/>
      </w:tblPr>
      <w:tblGrid>
        <w:gridCol w:w="7909"/>
        <w:gridCol w:w="231"/>
        <w:gridCol w:w="3659"/>
      </w:tblGrid>
      <w:tr w:rsidR="00FE3FB5" w14:paraId="5CAE94E2" w14:textId="77777777" w:rsidTr="00CF24E6">
        <w:trPr>
          <w:trHeight w:val="10397"/>
        </w:trPr>
        <w:tc>
          <w:tcPr>
            <w:tcW w:w="7909" w:type="dxa"/>
          </w:tcPr>
          <w:p w14:paraId="28DB6740" w14:textId="2C8AC152" w:rsidR="00FE3FB5" w:rsidRDefault="00FE3FB5" w:rsidP="00CF24E6">
            <w:pPr>
              <w:rPr>
                <w:sz w:val="24"/>
              </w:rPr>
            </w:pPr>
            <w:r w:rsidRPr="00FE3FB5">
              <w:rPr>
                <w:noProof/>
              </w:rPr>
              <w:lastRenderedPageBreak/>
              <w:drawing>
                <wp:anchor distT="0" distB="0" distL="114300" distR="114300" simplePos="0" relativeHeight="251661312" behindDoc="0" locked="0" layoutInCell="1" allowOverlap="1" wp14:anchorId="7AEF6D56" wp14:editId="27227FC6">
                  <wp:simplePos x="0" y="0"/>
                  <wp:positionH relativeFrom="column">
                    <wp:posOffset>84942</wp:posOffset>
                  </wp:positionH>
                  <wp:positionV relativeFrom="paragraph">
                    <wp:posOffset>2881379</wp:posOffset>
                  </wp:positionV>
                  <wp:extent cx="4603898" cy="1953799"/>
                  <wp:effectExtent l="0" t="0" r="6350" b="8890"/>
                  <wp:wrapNone/>
                  <wp:docPr id="37" name="Imagen 3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3898" cy="1953799"/>
                          </a:xfrm>
                          <a:prstGeom prst="rect">
                            <a:avLst/>
                          </a:prstGeom>
                        </pic:spPr>
                      </pic:pic>
                    </a:graphicData>
                  </a:graphic>
                  <wp14:sizeRelH relativeFrom="page">
                    <wp14:pctWidth>0</wp14:pctWidth>
                  </wp14:sizeRelH>
                  <wp14:sizeRelV relativeFrom="page">
                    <wp14:pctHeight>0</wp14:pctHeight>
                  </wp14:sizeRelV>
                </wp:anchor>
              </w:drawing>
            </w:r>
            <w:r>
              <w:rPr>
                <w:noProof/>
                <w:lang w:bidi="es-ES"/>
              </w:rPr>
              <mc:AlternateContent>
                <mc:Choice Requires="wps">
                  <w:drawing>
                    <wp:inline distT="0" distB="0" distL="0" distR="0" wp14:anchorId="1AC8CFE6" wp14:editId="33D1A998">
                      <wp:extent cx="4885349" cy="7644809"/>
                      <wp:effectExtent l="0" t="0" r="0" b="0"/>
                      <wp:docPr id="33" name="Cuadro de texto 33" descr="Cuadro de texto para escribir contenido"/>
                      <wp:cNvGraphicFramePr/>
                      <a:graphic xmlns:a="http://schemas.openxmlformats.org/drawingml/2006/main">
                        <a:graphicData uri="http://schemas.microsoft.com/office/word/2010/wordprocessingShape">
                          <wps:wsp>
                            <wps:cNvSpPr txBox="1"/>
                            <wps:spPr>
                              <a:xfrm>
                                <a:off x="0" y="0"/>
                                <a:ext cx="4885349" cy="76448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74669C" w14:textId="486A4301" w:rsidR="00FE3FB5" w:rsidRPr="00202812" w:rsidRDefault="00FE3FB5" w:rsidP="00FE3FB5">
                                  <w:pPr>
                                    <w:pStyle w:val="Ttulo2"/>
                                  </w:pPr>
                                  <w:r>
                                    <w:t>Porcentaje de vacunados con primera dosis</w:t>
                                  </w:r>
                                </w:p>
                                <w:p w14:paraId="6591333B" w14:textId="77777777" w:rsidR="00FE3FB5" w:rsidRDefault="00FE3FB5" w:rsidP="00FE3FB5"/>
                                <w:p w14:paraId="0E673FFE" w14:textId="31929BF8" w:rsidR="00FE3FB5" w:rsidRDefault="00FE3FB5" w:rsidP="00FE3FB5">
                                  <w:r>
                                    <w:t>Muestra un gráfico circular junto con una leyenda que indica el número de vacunados de cada departamento, junto al porcentaje que representan dichas cifras, esto acompañado del número total de vacunados a partir del cual se está configurando dicho porcentaje.</w:t>
                                  </w:r>
                                </w:p>
                                <w:p w14:paraId="2A0EB9C8" w14:textId="77777777" w:rsidR="00FE3FB5" w:rsidRDefault="00FE3FB5" w:rsidP="00FE3FB5">
                                  <w:pPr>
                                    <w:pStyle w:val="Ttulo2"/>
                                  </w:pPr>
                                </w:p>
                                <w:p w14:paraId="11FA0494" w14:textId="77777777" w:rsidR="00FE3FB5" w:rsidRDefault="00FE3FB5" w:rsidP="00FE3FB5">
                                  <w:pPr>
                                    <w:pStyle w:val="Ttulo2"/>
                                  </w:pPr>
                                </w:p>
                                <w:p w14:paraId="3F8E49DA" w14:textId="77777777" w:rsidR="00FE3FB5" w:rsidRDefault="00FE3FB5" w:rsidP="00FE3FB5">
                                  <w:pPr>
                                    <w:pStyle w:val="Ttulo2"/>
                                  </w:pPr>
                                </w:p>
                                <w:p w14:paraId="50B410DA" w14:textId="77777777" w:rsidR="00FE3FB5" w:rsidRDefault="00FE3FB5" w:rsidP="00FE3FB5">
                                  <w:pPr>
                                    <w:pStyle w:val="Ttulo2"/>
                                  </w:pPr>
                                </w:p>
                                <w:p w14:paraId="26F7612D" w14:textId="77777777" w:rsidR="00FE3FB5" w:rsidRDefault="00FE3FB5" w:rsidP="00FE3FB5">
                                  <w:pPr>
                                    <w:pStyle w:val="Ttulo2"/>
                                  </w:pPr>
                                </w:p>
                                <w:p w14:paraId="7B57B6FD" w14:textId="77777777" w:rsidR="00FE3FB5" w:rsidRDefault="00FE3FB5" w:rsidP="00FE3FB5">
                                  <w:pPr>
                                    <w:pStyle w:val="Ttulo2"/>
                                  </w:pPr>
                                </w:p>
                                <w:p w14:paraId="6F13F83A" w14:textId="77777777" w:rsidR="00FE3FB5" w:rsidRDefault="00FE3FB5" w:rsidP="00FE3FB5">
                                  <w:pPr>
                                    <w:pStyle w:val="Ttulo2"/>
                                  </w:pPr>
                                </w:p>
                                <w:p w14:paraId="6C26ADB2" w14:textId="77777777" w:rsidR="00FE3FB5" w:rsidRDefault="00FE3FB5" w:rsidP="00FE3FB5">
                                  <w:pPr>
                                    <w:pStyle w:val="Ttulo2"/>
                                  </w:pPr>
                                </w:p>
                                <w:p w14:paraId="22E283C5" w14:textId="77777777" w:rsidR="00FE3FB5" w:rsidRDefault="00FE3FB5" w:rsidP="00FE3FB5">
                                  <w:pPr>
                                    <w:pStyle w:val="Ttulo2"/>
                                  </w:pPr>
                                </w:p>
                                <w:p w14:paraId="66E5EB04" w14:textId="77777777" w:rsidR="00FE3FB5" w:rsidRDefault="00FE3FB5" w:rsidP="00FE3FB5">
                                  <w:pPr>
                                    <w:pStyle w:val="Ttulo2"/>
                                  </w:pPr>
                                </w:p>
                                <w:p w14:paraId="1D75D91D" w14:textId="77777777" w:rsidR="00FE3FB5" w:rsidRDefault="00FE3FB5" w:rsidP="00FE3FB5">
                                  <w:pPr>
                                    <w:pStyle w:val="Ttulo2"/>
                                  </w:pPr>
                                </w:p>
                                <w:p w14:paraId="4D16ED26" w14:textId="77777777" w:rsidR="00FE3FB5" w:rsidRDefault="00FE3FB5" w:rsidP="00FE3FB5"/>
                                <w:p w14:paraId="0394ACD1" w14:textId="77777777" w:rsidR="00FE3FB5" w:rsidRPr="00FF4309" w:rsidRDefault="00FE3FB5" w:rsidP="00FE3FB5"/>
                                <w:p w14:paraId="79B67183" w14:textId="77777777" w:rsidR="00FE3FB5" w:rsidRDefault="00FE3FB5" w:rsidP="00FE3FB5">
                                  <w:pPr>
                                    <w:pStyle w:val="Ttulo2"/>
                                  </w:pPr>
                                </w:p>
                                <w:p w14:paraId="672DB981" w14:textId="77777777" w:rsidR="00FE3FB5" w:rsidRDefault="00FE3FB5" w:rsidP="00FE3FB5">
                                  <w:pPr>
                                    <w:pStyle w:val="Ttulo2"/>
                                  </w:pPr>
                                </w:p>
                                <w:p w14:paraId="60328113" w14:textId="77777777" w:rsidR="00FE3FB5" w:rsidRDefault="00FE3FB5" w:rsidP="00FE3FB5">
                                  <w:pPr>
                                    <w:pStyle w:val="Ttulo2"/>
                                  </w:pPr>
                                </w:p>
                                <w:p w14:paraId="0C8E8F5F" w14:textId="77777777" w:rsidR="00FE3FB5" w:rsidRDefault="00FE3FB5" w:rsidP="00FE3FB5">
                                  <w:pPr>
                                    <w:pStyle w:val="Ttulo2"/>
                                  </w:pPr>
                                </w:p>
                                <w:p w14:paraId="541EDE57" w14:textId="77777777" w:rsidR="00FE3FB5" w:rsidRDefault="00FE3FB5" w:rsidP="00FE3FB5">
                                  <w:pPr>
                                    <w:pStyle w:val="Ttulo2"/>
                                  </w:pPr>
                                </w:p>
                                <w:p w14:paraId="3F449D9A" w14:textId="77777777" w:rsidR="00FE3FB5" w:rsidRDefault="00FE3FB5" w:rsidP="00FE3FB5">
                                  <w:pPr>
                                    <w:pStyle w:val="Ttulo2"/>
                                  </w:pPr>
                                  <w:r>
                                    <w:t>Observaciones</w:t>
                                  </w:r>
                                </w:p>
                                <w:p w14:paraId="465EE94C" w14:textId="77777777" w:rsidR="00FE3FB5" w:rsidRPr="00FF4309" w:rsidRDefault="00FE3FB5" w:rsidP="00FE3FB5"/>
                                <w:p w14:paraId="4228E5F8" w14:textId="774D0A54" w:rsidR="00FE3FB5" w:rsidRDefault="00FE3FB5" w:rsidP="00FE3FB5">
                                  <w:r>
                                    <w:t>Los valores están ordenados de mayor a menor, pero si dos departamentos tienen el mismo porcentaje designado, pueden cambiar de posición de manera aleatoria.</w:t>
                                  </w: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w14:anchorId="1AC8CFE6" id="Cuadro de texto 33" o:spid="_x0000_s1038" type="#_x0000_t202" alt="Cuadro de texto para escribir contenido" style="width:384.65pt;height:60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" filled="f" stroked="f">
                      <v:textbox inset=",23.04pt">
                        <w:txbxContent>
                          <w:p w14:paraId="2D74669C" w14:textId="486A4301" w:rsidR="00FE3FB5" w:rsidRPr="00202812" w:rsidRDefault="00FE3FB5" w:rsidP="00FE3FB5">
                            <w:pPr>
                              <w:pStyle w:val="Ttulo2"/>
                            </w:pPr>
                            <w:r>
                              <w:t>Porcentaje de vacunados con primera dosis</w:t>
                            </w:r>
                          </w:p>
                          <w:p w14:paraId="6591333B" w14:textId="77777777" w:rsidR="00FE3FB5" w:rsidRDefault="00FE3FB5" w:rsidP="00FE3FB5"/>
                          <w:p w14:paraId="0E673FFE" w14:textId="31929BF8" w:rsidR="00FE3FB5" w:rsidRDefault="00FE3FB5" w:rsidP="00FE3FB5">
                            <w:r>
                              <w:t>Muestra un gráfico circular junto con una leyenda que indica el número de vacunados de cada departamento, junto al porcentaje que representan dichas cifras, esto acompañado del número total de vacunados a partir del cual se está configurando dicho porcentaje.</w:t>
                            </w:r>
                          </w:p>
                          <w:p w14:paraId="2A0EB9C8" w14:textId="77777777" w:rsidR="00FE3FB5" w:rsidRDefault="00FE3FB5" w:rsidP="00FE3FB5">
                            <w:pPr>
                              <w:pStyle w:val="Ttulo2"/>
                            </w:pPr>
                          </w:p>
                          <w:p w14:paraId="11FA0494" w14:textId="77777777" w:rsidR="00FE3FB5" w:rsidRDefault="00FE3FB5" w:rsidP="00FE3FB5">
                            <w:pPr>
                              <w:pStyle w:val="Ttulo2"/>
                            </w:pPr>
                          </w:p>
                          <w:p w14:paraId="3F8E49DA" w14:textId="77777777" w:rsidR="00FE3FB5" w:rsidRDefault="00FE3FB5" w:rsidP="00FE3FB5">
                            <w:pPr>
                              <w:pStyle w:val="Ttulo2"/>
                            </w:pPr>
                          </w:p>
                          <w:p w14:paraId="50B410DA" w14:textId="77777777" w:rsidR="00FE3FB5" w:rsidRDefault="00FE3FB5" w:rsidP="00FE3FB5">
                            <w:pPr>
                              <w:pStyle w:val="Ttulo2"/>
                            </w:pPr>
                          </w:p>
                          <w:p w14:paraId="26F7612D" w14:textId="77777777" w:rsidR="00FE3FB5" w:rsidRDefault="00FE3FB5" w:rsidP="00FE3FB5">
                            <w:pPr>
                              <w:pStyle w:val="Ttulo2"/>
                            </w:pPr>
                          </w:p>
                          <w:p w14:paraId="7B57B6FD" w14:textId="77777777" w:rsidR="00FE3FB5" w:rsidRDefault="00FE3FB5" w:rsidP="00FE3FB5">
                            <w:pPr>
                              <w:pStyle w:val="Ttulo2"/>
                            </w:pPr>
                          </w:p>
                          <w:p w14:paraId="6F13F83A" w14:textId="77777777" w:rsidR="00FE3FB5" w:rsidRDefault="00FE3FB5" w:rsidP="00FE3FB5">
                            <w:pPr>
                              <w:pStyle w:val="Ttulo2"/>
                            </w:pPr>
                          </w:p>
                          <w:p w14:paraId="6C26ADB2" w14:textId="77777777" w:rsidR="00FE3FB5" w:rsidRDefault="00FE3FB5" w:rsidP="00FE3FB5">
                            <w:pPr>
                              <w:pStyle w:val="Ttulo2"/>
                            </w:pPr>
                          </w:p>
                          <w:p w14:paraId="22E283C5" w14:textId="77777777" w:rsidR="00FE3FB5" w:rsidRDefault="00FE3FB5" w:rsidP="00FE3FB5">
                            <w:pPr>
                              <w:pStyle w:val="Ttulo2"/>
                            </w:pPr>
                          </w:p>
                          <w:p w14:paraId="66E5EB04" w14:textId="77777777" w:rsidR="00FE3FB5" w:rsidRDefault="00FE3FB5" w:rsidP="00FE3FB5">
                            <w:pPr>
                              <w:pStyle w:val="Ttulo2"/>
                            </w:pPr>
                          </w:p>
                          <w:p w14:paraId="1D75D91D" w14:textId="77777777" w:rsidR="00FE3FB5" w:rsidRDefault="00FE3FB5" w:rsidP="00FE3FB5">
                            <w:pPr>
                              <w:pStyle w:val="Ttulo2"/>
                            </w:pPr>
                          </w:p>
                          <w:p w14:paraId="4D16ED26" w14:textId="77777777" w:rsidR="00FE3FB5" w:rsidRDefault="00FE3FB5" w:rsidP="00FE3FB5"/>
                          <w:p w14:paraId="0394ACD1" w14:textId="77777777" w:rsidR="00FE3FB5" w:rsidRPr="00FF4309" w:rsidRDefault="00FE3FB5" w:rsidP="00FE3FB5"/>
                          <w:p w14:paraId="79B67183" w14:textId="77777777" w:rsidR="00FE3FB5" w:rsidRDefault="00FE3FB5" w:rsidP="00FE3FB5">
                            <w:pPr>
                              <w:pStyle w:val="Ttulo2"/>
                            </w:pPr>
                          </w:p>
                          <w:p w14:paraId="672DB981" w14:textId="77777777" w:rsidR="00FE3FB5" w:rsidRDefault="00FE3FB5" w:rsidP="00FE3FB5">
                            <w:pPr>
                              <w:pStyle w:val="Ttulo2"/>
                            </w:pPr>
                          </w:p>
                          <w:p w14:paraId="60328113" w14:textId="77777777" w:rsidR="00FE3FB5" w:rsidRDefault="00FE3FB5" w:rsidP="00FE3FB5">
                            <w:pPr>
                              <w:pStyle w:val="Ttulo2"/>
                            </w:pPr>
                          </w:p>
                          <w:p w14:paraId="0C8E8F5F" w14:textId="77777777" w:rsidR="00FE3FB5" w:rsidRDefault="00FE3FB5" w:rsidP="00FE3FB5">
                            <w:pPr>
                              <w:pStyle w:val="Ttulo2"/>
                            </w:pPr>
                          </w:p>
                          <w:p w14:paraId="541EDE57" w14:textId="77777777" w:rsidR="00FE3FB5" w:rsidRDefault="00FE3FB5" w:rsidP="00FE3FB5">
                            <w:pPr>
                              <w:pStyle w:val="Ttulo2"/>
                            </w:pPr>
                          </w:p>
                          <w:p w14:paraId="3F449D9A" w14:textId="77777777" w:rsidR="00FE3FB5" w:rsidRDefault="00FE3FB5" w:rsidP="00FE3FB5">
                            <w:pPr>
                              <w:pStyle w:val="Ttulo2"/>
                            </w:pPr>
                            <w:r>
                              <w:t>Observaciones</w:t>
                            </w:r>
                          </w:p>
                          <w:p w14:paraId="465EE94C" w14:textId="77777777" w:rsidR="00FE3FB5" w:rsidRPr="00FF4309" w:rsidRDefault="00FE3FB5" w:rsidP="00FE3FB5"/>
                          <w:p w14:paraId="4228E5F8" w14:textId="774D0A54" w:rsidR="00FE3FB5" w:rsidRDefault="00FE3FB5" w:rsidP="00FE3FB5">
                            <w:r>
                              <w:t>Los valores están ordenados de mayor a menor, pero si dos departamentos tienen el mismo porcentaje designado, pueden cambiar de posición de manera aleatoria.</w:t>
                            </w:r>
                          </w:p>
                        </w:txbxContent>
                      </v:textbox>
                      <w10:anchorlock/>
                    </v:shape>
                  </w:pict>
                </mc:Fallback>
              </mc:AlternateContent>
            </w:r>
          </w:p>
        </w:tc>
        <w:tc>
          <w:tcPr>
            <w:tcW w:w="231" w:type="dxa"/>
          </w:tcPr>
          <w:p w14:paraId="0414B92D" w14:textId="77777777" w:rsidR="00FE3FB5" w:rsidRDefault="00FE3FB5" w:rsidP="00CF24E6">
            <w:pPr>
              <w:rPr>
                <w:sz w:val="24"/>
              </w:rPr>
            </w:pPr>
          </w:p>
        </w:tc>
        <w:tc>
          <w:tcPr>
            <w:tcW w:w="3659" w:type="dxa"/>
            <w:shd w:val="clear" w:color="auto" w:fill="3F1D5A" w:themeFill="accent1"/>
          </w:tcPr>
          <w:p w14:paraId="2A10AC4B" w14:textId="77777777" w:rsidR="00FE3FB5" w:rsidRDefault="00FE3FB5" w:rsidP="00CF24E6">
            <w:pPr>
              <w:rPr>
                <w:sz w:val="24"/>
              </w:rPr>
            </w:pPr>
            <w:r>
              <w:rPr>
                <w:noProof/>
                <w:lang w:bidi="es-ES"/>
              </w:rPr>
              <mc:AlternateContent>
                <mc:Choice Requires="wps">
                  <w:drawing>
                    <wp:inline distT="0" distB="0" distL="0" distR="0" wp14:anchorId="37888E21" wp14:editId="0CC1491B">
                      <wp:extent cx="2101756" cy="952500"/>
                      <wp:effectExtent l="0" t="0" r="0" b="0"/>
                      <wp:docPr id="34" name="Cuadro de texto 34" descr="Cuadro de texto para escribir el título de la barra lateral"/>
                      <wp:cNvGraphicFramePr/>
                      <a:graphic xmlns:a="http://schemas.openxmlformats.org/drawingml/2006/main">
                        <a:graphicData uri="http://schemas.microsoft.com/office/word/2010/wordprocessingShape">
                          <wps:wsp>
                            <wps:cNvSpPr txBox="1"/>
                            <wps:spPr>
                              <a:xfrm>
                                <a:off x="0" y="0"/>
                                <a:ext cx="2101756" cy="952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AF3961" w14:textId="77777777" w:rsidR="00FE3FB5" w:rsidRDefault="00FE3FB5" w:rsidP="00FE3FB5">
                                  <w:pPr>
                                    <w:pStyle w:val="Ttulo1"/>
                                  </w:pPr>
                                  <w:r>
                                    <w:t>Dato curioso</w:t>
                                  </w:r>
                                </w:p>
                                <w:p w14:paraId="1E38FDEE" w14:textId="77777777" w:rsidR="00FE3FB5" w:rsidRPr="005D120C" w:rsidRDefault="00BF6E75" w:rsidP="00FE3FB5">
                                  <w:pPr>
                                    <w:jc w:val="center"/>
                                  </w:pPr>
                                  <w:sdt>
                                    <w:sdtPr>
                                      <w:rPr>
                                        <w:color w:val="F3642C" w:themeColor="text2"/>
                                      </w:rPr>
                                      <w:alias w:val="Elipsis:"/>
                                      <w:tag w:val="Elipsis:"/>
                                      <w:id w:val="1813434798"/>
                                      <w:temporary/>
                                      <w:showingPlcHdr/>
                                      <w15:appearance w15:val="hidden"/>
                                    </w:sdtPr>
                                    <w:sdtEndPr/>
                                    <w:sdtContent>
                                      <w:r w:rsidR="00FE3FB5" w:rsidRPr="001B0F06">
                                        <w:rPr>
                                          <w:color w:val="CB400B" w:themeColor="text2" w:themeShade="BF"/>
                                          <w:lang w:bidi="es-ES"/>
                                        </w:rPr>
                                        <w:sym w:font="Symbol" w:char="F0B7"/>
                                      </w:r>
                                      <w:r w:rsidR="00FE3FB5" w:rsidRPr="001B0F06">
                                        <w:rPr>
                                          <w:color w:val="CB400B" w:themeColor="text2" w:themeShade="BF"/>
                                          <w:lang w:bidi="es-ES"/>
                                        </w:rPr>
                                        <w:t xml:space="preserve"> </w:t>
                                      </w:r>
                                      <w:r w:rsidR="00FE3FB5" w:rsidRPr="001B0F06">
                                        <w:rPr>
                                          <w:color w:val="CB400B" w:themeColor="text2" w:themeShade="BF"/>
                                          <w:lang w:bidi="es-ES"/>
                                        </w:rPr>
                                        <w:sym w:font="Symbol" w:char="F0B7"/>
                                      </w:r>
                                      <w:r w:rsidR="00FE3FB5" w:rsidRPr="001B0F06">
                                        <w:rPr>
                                          <w:color w:val="CB400B" w:themeColor="text2" w:themeShade="BF"/>
                                          <w:lang w:bidi="es-ES"/>
                                        </w:rPr>
                                        <w:t xml:space="preserve"> </w:t>
                                      </w:r>
                                      <w:r w:rsidR="00FE3FB5" w:rsidRPr="001B0F06">
                                        <w:rPr>
                                          <w:color w:val="CB400B" w:themeColor="text2" w:themeShade="BF"/>
                                          <w:lang w:bidi="es-ES"/>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inline>
                  </w:drawing>
                </mc:Choice>
                <mc:Fallback>
                  <w:pict>
                    <v:shape w14:anchorId="37888E21" id="Cuadro de texto 34" o:spid="_x0000_s1039" type="#_x0000_t202" alt="Cuadro de texto para escribir el título de la barra lateral" style="width:165.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" filled="f" stroked="f">
                      <v:textbox inset=",5.04pt">
                        <w:txbxContent>
                          <w:p w14:paraId="35AF3961" w14:textId="77777777" w:rsidR="00FE3FB5" w:rsidRDefault="00FE3FB5" w:rsidP="00FE3FB5">
                            <w:pPr>
                              <w:pStyle w:val="Ttulo1"/>
                            </w:pPr>
                            <w:r>
                              <w:t>Dato curioso</w:t>
                            </w:r>
                          </w:p>
                          <w:p w14:paraId="1E38FDEE" w14:textId="77777777" w:rsidR="00FE3FB5" w:rsidRPr="005D120C" w:rsidRDefault="0003357D" w:rsidP="00FE3FB5">
                            <w:pPr>
                              <w:jc w:val="center"/>
                            </w:pPr>
                            <w:sdt>
                              <w:sdtPr>
                                <w:rPr>
                                  <w:color w:val="F3642C" w:themeColor="text2"/>
                                </w:rPr>
                                <w:alias w:val="Elipsis:"/>
                                <w:tag w:val="Elipsis:"/>
                                <w:id w:val="1813434798"/>
                                <w:temporary/>
                                <w:showingPlcHdr/>
                                <w15:appearance w15:val="hidden"/>
                              </w:sdtPr>
                              <w:sdtEndPr/>
                              <w:sdtContent>
                                <w:r w:rsidR="00FE3FB5" w:rsidRPr="001B0F06">
                                  <w:rPr>
                                    <w:color w:val="CB400B" w:themeColor="text2" w:themeShade="BF"/>
                                    <w:lang w:bidi="es-ES"/>
                                  </w:rPr>
                                  <w:sym w:font="Symbol" w:char="F0B7"/>
                                </w:r>
                                <w:r w:rsidR="00FE3FB5" w:rsidRPr="001B0F06">
                                  <w:rPr>
                                    <w:color w:val="CB400B" w:themeColor="text2" w:themeShade="BF"/>
                                    <w:lang w:bidi="es-ES"/>
                                  </w:rPr>
                                  <w:t xml:space="preserve"> </w:t>
                                </w:r>
                                <w:r w:rsidR="00FE3FB5" w:rsidRPr="001B0F06">
                                  <w:rPr>
                                    <w:color w:val="CB400B" w:themeColor="text2" w:themeShade="BF"/>
                                    <w:lang w:bidi="es-ES"/>
                                  </w:rPr>
                                  <w:sym w:font="Symbol" w:char="F0B7"/>
                                </w:r>
                                <w:r w:rsidR="00FE3FB5" w:rsidRPr="001B0F06">
                                  <w:rPr>
                                    <w:color w:val="CB400B" w:themeColor="text2" w:themeShade="BF"/>
                                    <w:lang w:bidi="es-ES"/>
                                  </w:rPr>
                                  <w:t xml:space="preserve"> </w:t>
                                </w:r>
                                <w:r w:rsidR="00FE3FB5" w:rsidRPr="001B0F06">
                                  <w:rPr>
                                    <w:color w:val="CB400B" w:themeColor="text2" w:themeShade="BF"/>
                                    <w:lang w:bidi="es-ES"/>
                                  </w:rPr>
                                  <w:sym w:font="Symbol" w:char="F0B7"/>
                                </w:r>
                              </w:sdtContent>
                            </w:sdt>
                          </w:p>
                        </w:txbxContent>
                      </v:textbox>
                      <w10:anchorlock/>
                    </v:shape>
                  </w:pict>
                </mc:Fallback>
              </mc:AlternateContent>
            </w:r>
            <w:r>
              <w:rPr>
                <w:noProof/>
                <w:lang w:bidi="es-ES"/>
              </w:rPr>
              <mc:AlternateContent>
                <mc:Choice Requires="wps">
                  <w:drawing>
                    <wp:inline distT="0" distB="0" distL="0" distR="0" wp14:anchorId="6E1E3E5D" wp14:editId="194B6069">
                      <wp:extent cx="2101215" cy="7362825"/>
                      <wp:effectExtent l="0" t="0" r="0" b="9525"/>
                      <wp:docPr id="35" name="Cuadro de texto 35" descr="Cuadro de texto para escribir el contenido de la barra lateral"/>
                      <wp:cNvGraphicFramePr/>
                      <a:graphic xmlns:a="http://schemas.openxmlformats.org/drawingml/2006/main">
                        <a:graphicData uri="http://schemas.microsoft.com/office/word/2010/wordprocessingShape">
                          <wps:wsp>
                            <wps:cNvSpPr txBox="1"/>
                            <wps:spPr>
                              <a:xfrm>
                                <a:off x="0" y="0"/>
                                <a:ext cx="2101215" cy="736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5CDCBC" w14:textId="5A90192E" w:rsidR="00FE3FB5" w:rsidRDefault="00FE3FB5" w:rsidP="00FE3FB5">
                                  <w:r w:rsidRPr="00FE3FB5">
                                    <w:rPr>
                                      <w:rFonts w:asciiTheme="majorHAnsi" w:eastAsiaTheme="majorEastAsia" w:hAnsiTheme="majorHAnsi" w:cstheme="majorBidi"/>
                                      <w:bCs/>
                                      <w:color w:val="FFFFFF" w:themeColor="background1"/>
                                      <w:sz w:val="24"/>
                                      <w:szCs w:val="32"/>
                                    </w:rPr>
                                    <w:t>El COVID-19 no se puede transmitir por animales domésticos</w:t>
                                  </w:r>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w14:anchorId="6E1E3E5D" id="Cuadro de texto 35" o:spid="_x0000_s1040" type="#_x0000_t202" alt="Cuadro de texto para escribir el contenido de la barra lateral" style="width:165.45pt;height:57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" filled="f" stroked="f">
                      <v:textbox inset=",28.8pt">
                        <w:txbxContent>
                          <w:p w14:paraId="3C5CDCBC" w14:textId="5A90192E" w:rsidR="00FE3FB5" w:rsidRDefault="00FE3FB5" w:rsidP="00FE3FB5">
                            <w:r w:rsidRPr="00FE3FB5">
                              <w:rPr>
                                <w:rFonts w:asciiTheme="majorHAnsi" w:eastAsiaTheme="majorEastAsia" w:hAnsiTheme="majorHAnsi" w:cstheme="majorBidi"/>
                                <w:bCs/>
                                <w:color w:val="FFFFFF" w:themeColor="background1"/>
                                <w:sz w:val="24"/>
                                <w:szCs w:val="32"/>
                              </w:rPr>
                              <w:t>El COVID-19 no se puede transmitir por animales domésticos</w:t>
                            </w:r>
                          </w:p>
                        </w:txbxContent>
                      </v:textbox>
                      <w10:anchorlock/>
                    </v:shape>
                  </w:pict>
                </mc:Fallback>
              </mc:AlternateContent>
            </w:r>
          </w:p>
        </w:tc>
      </w:tr>
    </w:tbl>
    <w:p w14:paraId="65BE2865" w14:textId="64660DD3" w:rsidR="00FE3FB5" w:rsidRDefault="00FE3FB5" w:rsidP="008A31D9"/>
    <w:tbl>
      <w:tblPr>
        <w:tblStyle w:val="Tablaconcuadrcula"/>
        <w:tblW w:w="117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Diseño de tabla"/>
      </w:tblPr>
      <w:tblGrid>
        <w:gridCol w:w="7909"/>
        <w:gridCol w:w="231"/>
        <w:gridCol w:w="3659"/>
      </w:tblGrid>
      <w:tr w:rsidR="00FE3FB5" w14:paraId="340672A9" w14:textId="77777777" w:rsidTr="00CF24E6">
        <w:trPr>
          <w:trHeight w:val="10397"/>
        </w:trPr>
        <w:tc>
          <w:tcPr>
            <w:tcW w:w="7909" w:type="dxa"/>
          </w:tcPr>
          <w:p w14:paraId="7790D54F" w14:textId="7095E34B" w:rsidR="00FE3FB5" w:rsidRDefault="00033C53" w:rsidP="00CF24E6">
            <w:pPr>
              <w:rPr>
                <w:sz w:val="24"/>
              </w:rPr>
            </w:pPr>
            <w:r w:rsidRPr="00033C53">
              <w:rPr>
                <w:noProof/>
              </w:rPr>
              <w:lastRenderedPageBreak/>
              <w:drawing>
                <wp:anchor distT="0" distB="0" distL="114300" distR="114300" simplePos="0" relativeHeight="251662336" behindDoc="0" locked="0" layoutInCell="1" allowOverlap="1" wp14:anchorId="202D2B6F" wp14:editId="381BC205">
                  <wp:simplePos x="0" y="0"/>
                  <wp:positionH relativeFrom="column">
                    <wp:posOffset>84145</wp:posOffset>
                  </wp:positionH>
                  <wp:positionV relativeFrom="paragraph">
                    <wp:posOffset>2945130</wp:posOffset>
                  </wp:positionV>
                  <wp:extent cx="4625163" cy="1809062"/>
                  <wp:effectExtent l="0" t="0" r="4445" b="1270"/>
                  <wp:wrapNone/>
                  <wp:docPr id="44" name="Imagen 4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Gráf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5163" cy="1809062"/>
                          </a:xfrm>
                          <a:prstGeom prst="rect">
                            <a:avLst/>
                          </a:prstGeom>
                        </pic:spPr>
                      </pic:pic>
                    </a:graphicData>
                  </a:graphic>
                  <wp14:sizeRelH relativeFrom="page">
                    <wp14:pctWidth>0</wp14:pctWidth>
                  </wp14:sizeRelH>
                  <wp14:sizeRelV relativeFrom="page">
                    <wp14:pctHeight>0</wp14:pctHeight>
                  </wp14:sizeRelV>
                </wp:anchor>
              </w:drawing>
            </w:r>
            <w:r w:rsidR="00FE3FB5">
              <w:rPr>
                <w:noProof/>
                <w:lang w:bidi="es-ES"/>
              </w:rPr>
              <mc:AlternateContent>
                <mc:Choice Requires="wps">
                  <w:drawing>
                    <wp:inline distT="0" distB="0" distL="0" distR="0" wp14:anchorId="6C688B54" wp14:editId="0F49417E">
                      <wp:extent cx="4885349" cy="7644809"/>
                      <wp:effectExtent l="0" t="0" r="0" b="0"/>
                      <wp:docPr id="38" name="Cuadro de texto 38" descr="Cuadro de texto para escribir contenido"/>
                      <wp:cNvGraphicFramePr/>
                      <a:graphic xmlns:a="http://schemas.openxmlformats.org/drawingml/2006/main">
                        <a:graphicData uri="http://schemas.microsoft.com/office/word/2010/wordprocessingShape">
                          <wps:wsp>
                            <wps:cNvSpPr txBox="1"/>
                            <wps:spPr>
                              <a:xfrm>
                                <a:off x="0" y="0"/>
                                <a:ext cx="4885349" cy="76448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64A96" w14:textId="3A958D4B" w:rsidR="00FE3FB5" w:rsidRPr="00202812" w:rsidRDefault="00033C53" w:rsidP="00FE3FB5">
                                  <w:pPr>
                                    <w:pStyle w:val="Ttulo2"/>
                                  </w:pPr>
                                  <w:r>
                                    <w:t>Porcentaje de vacunados con esquema completo</w:t>
                                  </w:r>
                                </w:p>
                                <w:p w14:paraId="10585654" w14:textId="77777777" w:rsidR="00FE3FB5" w:rsidRDefault="00FE3FB5" w:rsidP="00FE3FB5"/>
                                <w:p w14:paraId="27F4957B" w14:textId="04D45B0C" w:rsidR="00FE3FB5" w:rsidRDefault="00FE3FB5" w:rsidP="00FE3FB5">
                                  <w:r>
                                    <w:t>Muestra un gráfico circular junto con una leyenda que indica el número de vacunados de cada departamento, junto al porcentaje que representan dichas cifras, esto acompañado del número total de vacunados a partir del cual se está configurando dicho porcentaje</w:t>
                                  </w:r>
                                  <w:r w:rsidR="00033C53">
                                    <w:t xml:space="preserve"> al igual que la gráfica anterior.</w:t>
                                  </w:r>
                                </w:p>
                                <w:p w14:paraId="6D1755AA" w14:textId="77777777" w:rsidR="00FE3FB5" w:rsidRDefault="00FE3FB5" w:rsidP="00FE3FB5">
                                  <w:pPr>
                                    <w:pStyle w:val="Ttulo2"/>
                                  </w:pPr>
                                </w:p>
                                <w:p w14:paraId="333E4DA0" w14:textId="77777777" w:rsidR="00FE3FB5" w:rsidRDefault="00FE3FB5" w:rsidP="00FE3FB5">
                                  <w:pPr>
                                    <w:pStyle w:val="Ttulo2"/>
                                  </w:pPr>
                                </w:p>
                                <w:p w14:paraId="7834B821" w14:textId="77777777" w:rsidR="00FE3FB5" w:rsidRDefault="00FE3FB5" w:rsidP="00FE3FB5">
                                  <w:pPr>
                                    <w:pStyle w:val="Ttulo2"/>
                                  </w:pPr>
                                </w:p>
                                <w:p w14:paraId="1988D55C" w14:textId="77777777" w:rsidR="00FE3FB5" w:rsidRDefault="00FE3FB5" w:rsidP="00FE3FB5">
                                  <w:pPr>
                                    <w:pStyle w:val="Ttulo2"/>
                                  </w:pPr>
                                </w:p>
                                <w:p w14:paraId="316DD834" w14:textId="77777777" w:rsidR="00FE3FB5" w:rsidRDefault="00FE3FB5" w:rsidP="00FE3FB5">
                                  <w:pPr>
                                    <w:pStyle w:val="Ttulo2"/>
                                  </w:pPr>
                                </w:p>
                                <w:p w14:paraId="5E0C1C0E" w14:textId="77777777" w:rsidR="00FE3FB5" w:rsidRDefault="00FE3FB5" w:rsidP="00FE3FB5">
                                  <w:pPr>
                                    <w:pStyle w:val="Ttulo2"/>
                                  </w:pPr>
                                </w:p>
                                <w:p w14:paraId="119D24C6" w14:textId="77777777" w:rsidR="00FE3FB5" w:rsidRDefault="00FE3FB5" w:rsidP="00FE3FB5">
                                  <w:pPr>
                                    <w:pStyle w:val="Ttulo2"/>
                                  </w:pPr>
                                </w:p>
                                <w:p w14:paraId="549871AE" w14:textId="77777777" w:rsidR="00FE3FB5" w:rsidRDefault="00FE3FB5" w:rsidP="00FE3FB5">
                                  <w:pPr>
                                    <w:pStyle w:val="Ttulo2"/>
                                  </w:pPr>
                                </w:p>
                                <w:p w14:paraId="774E116D" w14:textId="77777777" w:rsidR="00FE3FB5" w:rsidRDefault="00FE3FB5" w:rsidP="00FE3FB5">
                                  <w:pPr>
                                    <w:pStyle w:val="Ttulo2"/>
                                  </w:pPr>
                                </w:p>
                                <w:p w14:paraId="08FF6E0C" w14:textId="77777777" w:rsidR="00FE3FB5" w:rsidRDefault="00FE3FB5" w:rsidP="00FE3FB5">
                                  <w:pPr>
                                    <w:pStyle w:val="Ttulo2"/>
                                  </w:pPr>
                                </w:p>
                                <w:p w14:paraId="4A2D881E" w14:textId="77777777" w:rsidR="00FE3FB5" w:rsidRDefault="00FE3FB5" w:rsidP="00FE3FB5">
                                  <w:pPr>
                                    <w:pStyle w:val="Ttulo2"/>
                                  </w:pPr>
                                </w:p>
                                <w:p w14:paraId="4FCBC4DC" w14:textId="77777777" w:rsidR="00FE3FB5" w:rsidRDefault="00FE3FB5" w:rsidP="00FE3FB5"/>
                                <w:p w14:paraId="574BFD38" w14:textId="77777777" w:rsidR="00FE3FB5" w:rsidRPr="00FF4309" w:rsidRDefault="00FE3FB5" w:rsidP="00FE3FB5"/>
                                <w:p w14:paraId="193E2A42" w14:textId="77777777" w:rsidR="00FE3FB5" w:rsidRDefault="00FE3FB5" w:rsidP="00FE3FB5">
                                  <w:pPr>
                                    <w:pStyle w:val="Ttulo2"/>
                                  </w:pPr>
                                </w:p>
                                <w:p w14:paraId="00E7E273" w14:textId="77777777" w:rsidR="00FE3FB5" w:rsidRDefault="00FE3FB5" w:rsidP="00FE3FB5">
                                  <w:pPr>
                                    <w:pStyle w:val="Ttulo2"/>
                                  </w:pPr>
                                </w:p>
                                <w:p w14:paraId="5AE6F94B" w14:textId="77777777" w:rsidR="00FE3FB5" w:rsidRDefault="00FE3FB5" w:rsidP="00FE3FB5">
                                  <w:pPr>
                                    <w:pStyle w:val="Ttulo2"/>
                                  </w:pPr>
                                </w:p>
                                <w:p w14:paraId="69F68FD5" w14:textId="77777777" w:rsidR="00FE3FB5" w:rsidRDefault="00FE3FB5" w:rsidP="00FE3FB5">
                                  <w:pPr>
                                    <w:pStyle w:val="Ttulo2"/>
                                  </w:pPr>
                                </w:p>
                                <w:p w14:paraId="32F8BEAA" w14:textId="77777777" w:rsidR="00FE3FB5" w:rsidRDefault="00FE3FB5" w:rsidP="00FE3FB5">
                                  <w:pPr>
                                    <w:pStyle w:val="Ttulo2"/>
                                  </w:pPr>
                                </w:p>
                                <w:p w14:paraId="0BB742E6" w14:textId="77777777" w:rsidR="00FE3FB5" w:rsidRDefault="00FE3FB5" w:rsidP="00FE3FB5">
                                  <w:pPr>
                                    <w:pStyle w:val="Ttulo2"/>
                                  </w:pPr>
                                  <w:r>
                                    <w:t>Observaciones</w:t>
                                  </w:r>
                                </w:p>
                                <w:p w14:paraId="108E1B71" w14:textId="77777777" w:rsidR="00FE3FB5" w:rsidRPr="00FF4309" w:rsidRDefault="00FE3FB5" w:rsidP="00FE3FB5"/>
                                <w:p w14:paraId="36BF8622" w14:textId="66EE6604" w:rsidR="00FE3FB5" w:rsidRDefault="00033C53" w:rsidP="00FE3FB5">
                                  <w:r>
                                    <w:t>Los valores en la gráfica se actualizan en tiempo real, por lo que al inicio se implementó una pequeña animación de entrada para mejorar la experiencia visual del usuario al visualizar esta gráfica.</w:t>
                                  </w: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w14:anchorId="6C688B54" id="Cuadro de texto 38" o:spid="_x0000_s1041" type="#_x0000_t202" alt="Cuadro de texto para escribir contenido" style="width:384.65pt;height:60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" filled="f" stroked="f">
                      <v:textbox inset=",23.04pt">
                        <w:txbxContent>
                          <w:p w14:paraId="74B64A96" w14:textId="3A958D4B" w:rsidR="00FE3FB5" w:rsidRPr="00202812" w:rsidRDefault="00033C53" w:rsidP="00FE3FB5">
                            <w:pPr>
                              <w:pStyle w:val="Ttulo2"/>
                            </w:pPr>
                            <w:r>
                              <w:t>Porcentaje de vacunados con esquema completo</w:t>
                            </w:r>
                          </w:p>
                          <w:p w14:paraId="10585654" w14:textId="77777777" w:rsidR="00FE3FB5" w:rsidRDefault="00FE3FB5" w:rsidP="00FE3FB5"/>
                          <w:p w14:paraId="27F4957B" w14:textId="04D45B0C" w:rsidR="00FE3FB5" w:rsidRDefault="00FE3FB5" w:rsidP="00FE3FB5">
                            <w:r>
                              <w:t>Muestra un gráfico circular junto con una leyenda que indica el número de vacunados de cada departamento, junto al porcentaje que representan dichas cifras, esto acompañado del número total de vacunados a partir del cual se está configurando dicho porcentaje</w:t>
                            </w:r>
                            <w:r w:rsidR="00033C53">
                              <w:t xml:space="preserve"> al igual que la gráfica anterior.</w:t>
                            </w:r>
                          </w:p>
                          <w:p w14:paraId="6D1755AA" w14:textId="77777777" w:rsidR="00FE3FB5" w:rsidRDefault="00FE3FB5" w:rsidP="00FE3FB5">
                            <w:pPr>
                              <w:pStyle w:val="Ttulo2"/>
                            </w:pPr>
                          </w:p>
                          <w:p w14:paraId="333E4DA0" w14:textId="77777777" w:rsidR="00FE3FB5" w:rsidRDefault="00FE3FB5" w:rsidP="00FE3FB5">
                            <w:pPr>
                              <w:pStyle w:val="Ttulo2"/>
                            </w:pPr>
                          </w:p>
                          <w:p w14:paraId="7834B821" w14:textId="77777777" w:rsidR="00FE3FB5" w:rsidRDefault="00FE3FB5" w:rsidP="00FE3FB5">
                            <w:pPr>
                              <w:pStyle w:val="Ttulo2"/>
                            </w:pPr>
                          </w:p>
                          <w:p w14:paraId="1988D55C" w14:textId="77777777" w:rsidR="00FE3FB5" w:rsidRDefault="00FE3FB5" w:rsidP="00FE3FB5">
                            <w:pPr>
                              <w:pStyle w:val="Ttulo2"/>
                            </w:pPr>
                          </w:p>
                          <w:p w14:paraId="316DD834" w14:textId="77777777" w:rsidR="00FE3FB5" w:rsidRDefault="00FE3FB5" w:rsidP="00FE3FB5">
                            <w:pPr>
                              <w:pStyle w:val="Ttulo2"/>
                            </w:pPr>
                          </w:p>
                          <w:p w14:paraId="5E0C1C0E" w14:textId="77777777" w:rsidR="00FE3FB5" w:rsidRDefault="00FE3FB5" w:rsidP="00FE3FB5">
                            <w:pPr>
                              <w:pStyle w:val="Ttulo2"/>
                            </w:pPr>
                          </w:p>
                          <w:p w14:paraId="119D24C6" w14:textId="77777777" w:rsidR="00FE3FB5" w:rsidRDefault="00FE3FB5" w:rsidP="00FE3FB5">
                            <w:pPr>
                              <w:pStyle w:val="Ttulo2"/>
                            </w:pPr>
                          </w:p>
                          <w:p w14:paraId="549871AE" w14:textId="77777777" w:rsidR="00FE3FB5" w:rsidRDefault="00FE3FB5" w:rsidP="00FE3FB5">
                            <w:pPr>
                              <w:pStyle w:val="Ttulo2"/>
                            </w:pPr>
                          </w:p>
                          <w:p w14:paraId="774E116D" w14:textId="77777777" w:rsidR="00FE3FB5" w:rsidRDefault="00FE3FB5" w:rsidP="00FE3FB5">
                            <w:pPr>
                              <w:pStyle w:val="Ttulo2"/>
                            </w:pPr>
                          </w:p>
                          <w:p w14:paraId="08FF6E0C" w14:textId="77777777" w:rsidR="00FE3FB5" w:rsidRDefault="00FE3FB5" w:rsidP="00FE3FB5">
                            <w:pPr>
                              <w:pStyle w:val="Ttulo2"/>
                            </w:pPr>
                          </w:p>
                          <w:p w14:paraId="4A2D881E" w14:textId="77777777" w:rsidR="00FE3FB5" w:rsidRDefault="00FE3FB5" w:rsidP="00FE3FB5">
                            <w:pPr>
                              <w:pStyle w:val="Ttulo2"/>
                            </w:pPr>
                          </w:p>
                          <w:p w14:paraId="4FCBC4DC" w14:textId="77777777" w:rsidR="00FE3FB5" w:rsidRDefault="00FE3FB5" w:rsidP="00FE3FB5"/>
                          <w:p w14:paraId="574BFD38" w14:textId="77777777" w:rsidR="00FE3FB5" w:rsidRPr="00FF4309" w:rsidRDefault="00FE3FB5" w:rsidP="00FE3FB5"/>
                          <w:p w14:paraId="193E2A42" w14:textId="77777777" w:rsidR="00FE3FB5" w:rsidRDefault="00FE3FB5" w:rsidP="00FE3FB5">
                            <w:pPr>
                              <w:pStyle w:val="Ttulo2"/>
                            </w:pPr>
                          </w:p>
                          <w:p w14:paraId="00E7E273" w14:textId="77777777" w:rsidR="00FE3FB5" w:rsidRDefault="00FE3FB5" w:rsidP="00FE3FB5">
                            <w:pPr>
                              <w:pStyle w:val="Ttulo2"/>
                            </w:pPr>
                          </w:p>
                          <w:p w14:paraId="5AE6F94B" w14:textId="77777777" w:rsidR="00FE3FB5" w:rsidRDefault="00FE3FB5" w:rsidP="00FE3FB5">
                            <w:pPr>
                              <w:pStyle w:val="Ttulo2"/>
                            </w:pPr>
                          </w:p>
                          <w:p w14:paraId="69F68FD5" w14:textId="77777777" w:rsidR="00FE3FB5" w:rsidRDefault="00FE3FB5" w:rsidP="00FE3FB5">
                            <w:pPr>
                              <w:pStyle w:val="Ttulo2"/>
                            </w:pPr>
                          </w:p>
                          <w:p w14:paraId="32F8BEAA" w14:textId="77777777" w:rsidR="00FE3FB5" w:rsidRDefault="00FE3FB5" w:rsidP="00FE3FB5">
                            <w:pPr>
                              <w:pStyle w:val="Ttulo2"/>
                            </w:pPr>
                          </w:p>
                          <w:p w14:paraId="0BB742E6" w14:textId="77777777" w:rsidR="00FE3FB5" w:rsidRDefault="00FE3FB5" w:rsidP="00FE3FB5">
                            <w:pPr>
                              <w:pStyle w:val="Ttulo2"/>
                            </w:pPr>
                            <w:r>
                              <w:t>Observaciones</w:t>
                            </w:r>
                          </w:p>
                          <w:p w14:paraId="108E1B71" w14:textId="77777777" w:rsidR="00FE3FB5" w:rsidRPr="00FF4309" w:rsidRDefault="00FE3FB5" w:rsidP="00FE3FB5"/>
                          <w:p w14:paraId="36BF8622" w14:textId="66EE6604" w:rsidR="00FE3FB5" w:rsidRDefault="00033C53" w:rsidP="00FE3FB5">
                            <w:r>
                              <w:t>Los valores en la gráfica se actualizan en tiempo real, por lo que al inicio se implementó una pequeña animación de entrada para mejorar la experiencia visual del usuario al visualizar esta gráfica.</w:t>
                            </w:r>
                          </w:p>
                        </w:txbxContent>
                      </v:textbox>
                      <w10:anchorlock/>
                    </v:shape>
                  </w:pict>
                </mc:Fallback>
              </mc:AlternateContent>
            </w:r>
          </w:p>
        </w:tc>
        <w:tc>
          <w:tcPr>
            <w:tcW w:w="231" w:type="dxa"/>
          </w:tcPr>
          <w:p w14:paraId="0A543CED" w14:textId="77777777" w:rsidR="00FE3FB5" w:rsidRDefault="00FE3FB5" w:rsidP="00CF24E6">
            <w:pPr>
              <w:rPr>
                <w:sz w:val="24"/>
              </w:rPr>
            </w:pPr>
          </w:p>
        </w:tc>
        <w:tc>
          <w:tcPr>
            <w:tcW w:w="3659" w:type="dxa"/>
            <w:shd w:val="clear" w:color="auto" w:fill="3F1D5A" w:themeFill="accent1"/>
          </w:tcPr>
          <w:p w14:paraId="5CB20213" w14:textId="77777777" w:rsidR="00FE3FB5" w:rsidRDefault="00FE3FB5" w:rsidP="00CF24E6">
            <w:pPr>
              <w:rPr>
                <w:sz w:val="24"/>
              </w:rPr>
            </w:pPr>
            <w:r>
              <w:rPr>
                <w:noProof/>
                <w:lang w:bidi="es-ES"/>
              </w:rPr>
              <mc:AlternateContent>
                <mc:Choice Requires="wps">
                  <w:drawing>
                    <wp:inline distT="0" distB="0" distL="0" distR="0" wp14:anchorId="3DDCCEAA" wp14:editId="5AF112BF">
                      <wp:extent cx="2101756" cy="952500"/>
                      <wp:effectExtent l="0" t="0" r="0" b="0"/>
                      <wp:docPr id="39" name="Cuadro de texto 39" descr="Cuadro de texto para escribir el título de la barra lateral"/>
                      <wp:cNvGraphicFramePr/>
                      <a:graphic xmlns:a="http://schemas.openxmlformats.org/drawingml/2006/main">
                        <a:graphicData uri="http://schemas.microsoft.com/office/word/2010/wordprocessingShape">
                          <wps:wsp>
                            <wps:cNvSpPr txBox="1"/>
                            <wps:spPr>
                              <a:xfrm>
                                <a:off x="0" y="0"/>
                                <a:ext cx="2101756" cy="952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4A977" w14:textId="77777777" w:rsidR="00FE3FB5" w:rsidRDefault="00FE3FB5" w:rsidP="00FE3FB5">
                                  <w:pPr>
                                    <w:pStyle w:val="Ttulo1"/>
                                  </w:pPr>
                                  <w:r>
                                    <w:t>Dato curioso</w:t>
                                  </w:r>
                                </w:p>
                                <w:p w14:paraId="5A95F220" w14:textId="77777777" w:rsidR="00FE3FB5" w:rsidRPr="005D120C" w:rsidRDefault="00BF6E75" w:rsidP="00FE3FB5">
                                  <w:pPr>
                                    <w:jc w:val="center"/>
                                  </w:pPr>
                                  <w:sdt>
                                    <w:sdtPr>
                                      <w:rPr>
                                        <w:color w:val="F3642C" w:themeColor="text2"/>
                                      </w:rPr>
                                      <w:alias w:val="Elipsis:"/>
                                      <w:tag w:val="Elipsis:"/>
                                      <w:id w:val="-358362187"/>
                                      <w:temporary/>
                                      <w:showingPlcHdr/>
                                      <w15:appearance w15:val="hidden"/>
                                    </w:sdtPr>
                                    <w:sdtEndPr/>
                                    <w:sdtContent>
                                      <w:r w:rsidR="00FE3FB5" w:rsidRPr="001B0F06">
                                        <w:rPr>
                                          <w:color w:val="CB400B" w:themeColor="text2" w:themeShade="BF"/>
                                          <w:lang w:bidi="es-ES"/>
                                        </w:rPr>
                                        <w:sym w:font="Symbol" w:char="F0B7"/>
                                      </w:r>
                                      <w:r w:rsidR="00FE3FB5" w:rsidRPr="001B0F06">
                                        <w:rPr>
                                          <w:color w:val="CB400B" w:themeColor="text2" w:themeShade="BF"/>
                                          <w:lang w:bidi="es-ES"/>
                                        </w:rPr>
                                        <w:t xml:space="preserve"> </w:t>
                                      </w:r>
                                      <w:r w:rsidR="00FE3FB5" w:rsidRPr="001B0F06">
                                        <w:rPr>
                                          <w:color w:val="CB400B" w:themeColor="text2" w:themeShade="BF"/>
                                          <w:lang w:bidi="es-ES"/>
                                        </w:rPr>
                                        <w:sym w:font="Symbol" w:char="F0B7"/>
                                      </w:r>
                                      <w:r w:rsidR="00FE3FB5" w:rsidRPr="001B0F06">
                                        <w:rPr>
                                          <w:color w:val="CB400B" w:themeColor="text2" w:themeShade="BF"/>
                                          <w:lang w:bidi="es-ES"/>
                                        </w:rPr>
                                        <w:t xml:space="preserve"> </w:t>
                                      </w:r>
                                      <w:r w:rsidR="00FE3FB5" w:rsidRPr="001B0F06">
                                        <w:rPr>
                                          <w:color w:val="CB400B" w:themeColor="text2" w:themeShade="BF"/>
                                          <w:lang w:bidi="es-ES"/>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inline>
                  </w:drawing>
                </mc:Choice>
                <mc:Fallback>
                  <w:pict>
                    <v:shape w14:anchorId="3DDCCEAA" id="Cuadro de texto 39" o:spid="_x0000_s1042" type="#_x0000_t202" alt="Cuadro de texto para escribir el título de la barra lateral" style="width:165.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" filled="f" stroked="f">
                      <v:textbox inset=",5.04pt">
                        <w:txbxContent>
                          <w:p w14:paraId="1474A977" w14:textId="77777777" w:rsidR="00FE3FB5" w:rsidRDefault="00FE3FB5" w:rsidP="00FE3FB5">
                            <w:pPr>
                              <w:pStyle w:val="Ttulo1"/>
                            </w:pPr>
                            <w:r>
                              <w:t>Dato curioso</w:t>
                            </w:r>
                          </w:p>
                          <w:p w14:paraId="5A95F220" w14:textId="77777777" w:rsidR="00FE3FB5" w:rsidRPr="005D120C" w:rsidRDefault="0003357D" w:rsidP="00FE3FB5">
                            <w:pPr>
                              <w:jc w:val="center"/>
                            </w:pPr>
                            <w:sdt>
                              <w:sdtPr>
                                <w:rPr>
                                  <w:color w:val="F3642C" w:themeColor="text2"/>
                                </w:rPr>
                                <w:alias w:val="Elipsis:"/>
                                <w:tag w:val="Elipsis:"/>
                                <w:id w:val="-358362187"/>
                                <w:temporary/>
                                <w:showingPlcHdr/>
                                <w15:appearance w15:val="hidden"/>
                              </w:sdtPr>
                              <w:sdtEndPr/>
                              <w:sdtContent>
                                <w:r w:rsidR="00FE3FB5" w:rsidRPr="001B0F06">
                                  <w:rPr>
                                    <w:color w:val="CB400B" w:themeColor="text2" w:themeShade="BF"/>
                                    <w:lang w:bidi="es-ES"/>
                                  </w:rPr>
                                  <w:sym w:font="Symbol" w:char="F0B7"/>
                                </w:r>
                                <w:r w:rsidR="00FE3FB5" w:rsidRPr="001B0F06">
                                  <w:rPr>
                                    <w:color w:val="CB400B" w:themeColor="text2" w:themeShade="BF"/>
                                    <w:lang w:bidi="es-ES"/>
                                  </w:rPr>
                                  <w:t xml:space="preserve"> </w:t>
                                </w:r>
                                <w:r w:rsidR="00FE3FB5" w:rsidRPr="001B0F06">
                                  <w:rPr>
                                    <w:color w:val="CB400B" w:themeColor="text2" w:themeShade="BF"/>
                                    <w:lang w:bidi="es-ES"/>
                                  </w:rPr>
                                  <w:sym w:font="Symbol" w:char="F0B7"/>
                                </w:r>
                                <w:r w:rsidR="00FE3FB5" w:rsidRPr="001B0F06">
                                  <w:rPr>
                                    <w:color w:val="CB400B" w:themeColor="text2" w:themeShade="BF"/>
                                    <w:lang w:bidi="es-ES"/>
                                  </w:rPr>
                                  <w:t xml:space="preserve"> </w:t>
                                </w:r>
                                <w:r w:rsidR="00FE3FB5" w:rsidRPr="001B0F06">
                                  <w:rPr>
                                    <w:color w:val="CB400B" w:themeColor="text2" w:themeShade="BF"/>
                                    <w:lang w:bidi="es-ES"/>
                                  </w:rPr>
                                  <w:sym w:font="Symbol" w:char="F0B7"/>
                                </w:r>
                              </w:sdtContent>
                            </w:sdt>
                          </w:p>
                        </w:txbxContent>
                      </v:textbox>
                      <w10:anchorlock/>
                    </v:shape>
                  </w:pict>
                </mc:Fallback>
              </mc:AlternateContent>
            </w:r>
            <w:r>
              <w:rPr>
                <w:noProof/>
                <w:lang w:bidi="es-ES"/>
              </w:rPr>
              <mc:AlternateContent>
                <mc:Choice Requires="wps">
                  <w:drawing>
                    <wp:inline distT="0" distB="0" distL="0" distR="0" wp14:anchorId="6D6902B3" wp14:editId="70997AA5">
                      <wp:extent cx="2101215" cy="7362825"/>
                      <wp:effectExtent l="0" t="0" r="0" b="9525"/>
                      <wp:docPr id="40" name="Cuadro de texto 40" descr="Cuadro de texto para escribir el contenido de la barra lateral"/>
                      <wp:cNvGraphicFramePr/>
                      <a:graphic xmlns:a="http://schemas.openxmlformats.org/drawingml/2006/main">
                        <a:graphicData uri="http://schemas.microsoft.com/office/word/2010/wordprocessingShape">
                          <wps:wsp>
                            <wps:cNvSpPr txBox="1"/>
                            <wps:spPr>
                              <a:xfrm>
                                <a:off x="0" y="0"/>
                                <a:ext cx="2101215" cy="736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03889" w14:textId="5C42472E" w:rsidR="00FE3FB5" w:rsidRDefault="00033C53" w:rsidP="00FE3FB5">
                                  <w:r w:rsidRPr="00033C53">
                                    <w:rPr>
                                      <w:rFonts w:asciiTheme="majorHAnsi" w:eastAsiaTheme="majorEastAsia" w:hAnsiTheme="majorHAnsi" w:cstheme="majorBidi"/>
                                      <w:bCs/>
                                      <w:color w:val="FFFFFF" w:themeColor="background1"/>
                                      <w:sz w:val="24"/>
                                      <w:szCs w:val="32"/>
                                    </w:rPr>
                                    <w:t>El planeta se está limpiando</w:t>
                                  </w:r>
                                  <w:r>
                                    <w:rPr>
                                      <w:rFonts w:asciiTheme="majorHAnsi" w:eastAsiaTheme="majorEastAsia" w:hAnsiTheme="majorHAnsi" w:cstheme="majorBidi"/>
                                      <w:bCs/>
                                      <w:color w:val="FFFFFF" w:themeColor="background1"/>
                                      <w:sz w:val="24"/>
                                      <w:szCs w:val="32"/>
                                    </w:rPr>
                                    <w:t xml:space="preserve"> desde que empezó la cuarentena</w:t>
                                  </w:r>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w14:anchorId="6D6902B3" id="Cuadro de texto 40" o:spid="_x0000_s1043" type="#_x0000_t202" alt="Cuadro de texto para escribir el contenido de la barra lateral" style="width:165.45pt;height:57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" filled="f" stroked="f">
                      <v:textbox inset=",28.8pt">
                        <w:txbxContent>
                          <w:p w14:paraId="73503889" w14:textId="5C42472E" w:rsidR="00FE3FB5" w:rsidRDefault="00033C53" w:rsidP="00FE3FB5">
                            <w:r w:rsidRPr="00033C53">
                              <w:rPr>
                                <w:rFonts w:asciiTheme="majorHAnsi" w:eastAsiaTheme="majorEastAsia" w:hAnsiTheme="majorHAnsi" w:cstheme="majorBidi"/>
                                <w:bCs/>
                                <w:color w:val="FFFFFF" w:themeColor="background1"/>
                                <w:sz w:val="24"/>
                                <w:szCs w:val="32"/>
                              </w:rPr>
                              <w:t>El planeta se está limpiando</w:t>
                            </w:r>
                            <w:r>
                              <w:rPr>
                                <w:rFonts w:asciiTheme="majorHAnsi" w:eastAsiaTheme="majorEastAsia" w:hAnsiTheme="majorHAnsi" w:cstheme="majorBidi"/>
                                <w:bCs/>
                                <w:color w:val="FFFFFF" w:themeColor="background1"/>
                                <w:sz w:val="24"/>
                                <w:szCs w:val="32"/>
                              </w:rPr>
                              <w:t xml:space="preserve"> desde que empezó la cuarentena</w:t>
                            </w:r>
                          </w:p>
                        </w:txbxContent>
                      </v:textbox>
                      <w10:anchorlock/>
                    </v:shape>
                  </w:pict>
                </mc:Fallback>
              </mc:AlternateContent>
            </w:r>
          </w:p>
        </w:tc>
      </w:tr>
    </w:tbl>
    <w:p w14:paraId="3A2D3E28" w14:textId="249D4D6A" w:rsidR="00FE3FB5" w:rsidRDefault="00FE3FB5" w:rsidP="008A31D9"/>
    <w:tbl>
      <w:tblPr>
        <w:tblStyle w:val="Tablaconcuadrcula"/>
        <w:tblW w:w="117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Diseño de tabla"/>
      </w:tblPr>
      <w:tblGrid>
        <w:gridCol w:w="7909"/>
        <w:gridCol w:w="231"/>
        <w:gridCol w:w="3659"/>
      </w:tblGrid>
      <w:tr w:rsidR="00033C53" w14:paraId="6334A496" w14:textId="77777777" w:rsidTr="00CF24E6">
        <w:trPr>
          <w:trHeight w:val="10397"/>
        </w:trPr>
        <w:tc>
          <w:tcPr>
            <w:tcW w:w="7909" w:type="dxa"/>
          </w:tcPr>
          <w:p w14:paraId="397970E7" w14:textId="59A2D9B4" w:rsidR="00033C53" w:rsidRDefault="00A83AE4" w:rsidP="00CF24E6">
            <w:pPr>
              <w:rPr>
                <w:sz w:val="24"/>
              </w:rPr>
            </w:pPr>
            <w:r w:rsidRPr="00A83AE4">
              <w:rPr>
                <w:noProof/>
              </w:rPr>
              <w:lastRenderedPageBreak/>
              <w:drawing>
                <wp:anchor distT="0" distB="0" distL="114300" distR="114300" simplePos="0" relativeHeight="251663360" behindDoc="0" locked="0" layoutInCell="1" allowOverlap="1" wp14:anchorId="7756A43F" wp14:editId="24A16C6E">
                  <wp:simplePos x="0" y="0"/>
                  <wp:positionH relativeFrom="column">
                    <wp:posOffset>62865</wp:posOffset>
                  </wp:positionH>
                  <wp:positionV relativeFrom="paragraph">
                    <wp:posOffset>2838745</wp:posOffset>
                  </wp:positionV>
                  <wp:extent cx="4667693" cy="1376936"/>
                  <wp:effectExtent l="0" t="0" r="0" b="0"/>
                  <wp:wrapNone/>
                  <wp:docPr id="49" name="Imagen 4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Captura de pantalla de un celular&#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7693" cy="1376936"/>
                          </a:xfrm>
                          <a:prstGeom prst="rect">
                            <a:avLst/>
                          </a:prstGeom>
                        </pic:spPr>
                      </pic:pic>
                    </a:graphicData>
                  </a:graphic>
                  <wp14:sizeRelH relativeFrom="page">
                    <wp14:pctWidth>0</wp14:pctWidth>
                  </wp14:sizeRelH>
                  <wp14:sizeRelV relativeFrom="page">
                    <wp14:pctHeight>0</wp14:pctHeight>
                  </wp14:sizeRelV>
                </wp:anchor>
              </w:drawing>
            </w:r>
            <w:r w:rsidR="00033C53">
              <w:rPr>
                <w:noProof/>
                <w:lang w:bidi="es-ES"/>
              </w:rPr>
              <mc:AlternateContent>
                <mc:Choice Requires="wps">
                  <w:drawing>
                    <wp:inline distT="0" distB="0" distL="0" distR="0" wp14:anchorId="1797D808" wp14:editId="4D0A76F4">
                      <wp:extent cx="4885349" cy="7644809"/>
                      <wp:effectExtent l="0" t="0" r="0" b="0"/>
                      <wp:docPr id="45" name="Cuadro de texto 45" descr="Cuadro de texto para escribir contenido"/>
                      <wp:cNvGraphicFramePr/>
                      <a:graphic xmlns:a="http://schemas.openxmlformats.org/drawingml/2006/main">
                        <a:graphicData uri="http://schemas.microsoft.com/office/word/2010/wordprocessingShape">
                          <wps:wsp>
                            <wps:cNvSpPr txBox="1"/>
                            <wps:spPr>
                              <a:xfrm>
                                <a:off x="0" y="0"/>
                                <a:ext cx="4885349" cy="76448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FDF95" w14:textId="78DD7BEC" w:rsidR="00033C53" w:rsidRPr="00202812" w:rsidRDefault="00A83AE4" w:rsidP="00033C53">
                                  <w:pPr>
                                    <w:pStyle w:val="Ttulo2"/>
                                  </w:pPr>
                                  <w:r>
                                    <w:t>Top 5 personas vacunadas</w:t>
                                  </w:r>
                                </w:p>
                                <w:p w14:paraId="640116E4" w14:textId="77777777" w:rsidR="00033C53" w:rsidRDefault="00033C53" w:rsidP="00033C53"/>
                                <w:p w14:paraId="18D818C6" w14:textId="2B4BDF37" w:rsidR="00033C53" w:rsidRDefault="00A83AE4" w:rsidP="00033C53">
                                  <w:r>
                                    <w:t>Tabla donde se despliegan 5 personas las cuales fueron vacunadas y se encuentran en la base de datos Redis explícitamente, esta tabla se actualiza de manera dinámica por lo que reporta eventos en tiempo real.</w:t>
                                  </w:r>
                                </w:p>
                                <w:p w14:paraId="353B25A5" w14:textId="77777777" w:rsidR="00033C53" w:rsidRDefault="00033C53" w:rsidP="00033C53">
                                  <w:pPr>
                                    <w:pStyle w:val="Ttulo2"/>
                                  </w:pPr>
                                </w:p>
                                <w:p w14:paraId="391FE9E2" w14:textId="77777777" w:rsidR="00033C53" w:rsidRDefault="00033C53" w:rsidP="00033C53">
                                  <w:pPr>
                                    <w:pStyle w:val="Ttulo2"/>
                                  </w:pPr>
                                </w:p>
                                <w:p w14:paraId="185C4CC2" w14:textId="77777777" w:rsidR="00033C53" w:rsidRDefault="00033C53" w:rsidP="00033C53">
                                  <w:pPr>
                                    <w:pStyle w:val="Ttulo2"/>
                                  </w:pPr>
                                </w:p>
                                <w:p w14:paraId="27F97729" w14:textId="77777777" w:rsidR="00033C53" w:rsidRDefault="00033C53" w:rsidP="00033C53">
                                  <w:pPr>
                                    <w:pStyle w:val="Ttulo2"/>
                                  </w:pPr>
                                </w:p>
                                <w:p w14:paraId="285D1AB7" w14:textId="77777777" w:rsidR="00033C53" w:rsidRDefault="00033C53" w:rsidP="00033C53">
                                  <w:pPr>
                                    <w:pStyle w:val="Ttulo2"/>
                                  </w:pPr>
                                </w:p>
                                <w:p w14:paraId="16D6A883" w14:textId="77777777" w:rsidR="00033C53" w:rsidRDefault="00033C53" w:rsidP="00033C53">
                                  <w:pPr>
                                    <w:pStyle w:val="Ttulo2"/>
                                  </w:pPr>
                                </w:p>
                                <w:p w14:paraId="440B6EC0" w14:textId="77777777" w:rsidR="00033C53" w:rsidRDefault="00033C53" w:rsidP="00033C53">
                                  <w:pPr>
                                    <w:pStyle w:val="Ttulo2"/>
                                  </w:pPr>
                                </w:p>
                                <w:p w14:paraId="05A48855" w14:textId="77777777" w:rsidR="00033C53" w:rsidRDefault="00033C53" w:rsidP="00033C53">
                                  <w:pPr>
                                    <w:pStyle w:val="Ttulo2"/>
                                  </w:pPr>
                                </w:p>
                                <w:p w14:paraId="140ECA6C" w14:textId="77777777" w:rsidR="00033C53" w:rsidRDefault="00033C53" w:rsidP="00033C53">
                                  <w:pPr>
                                    <w:pStyle w:val="Ttulo2"/>
                                  </w:pPr>
                                </w:p>
                                <w:p w14:paraId="167844CA" w14:textId="77777777" w:rsidR="00033C53" w:rsidRDefault="00033C53" w:rsidP="00033C53">
                                  <w:pPr>
                                    <w:pStyle w:val="Ttulo2"/>
                                  </w:pPr>
                                </w:p>
                                <w:p w14:paraId="1EF3ABA9" w14:textId="77777777" w:rsidR="00033C53" w:rsidRDefault="00033C53" w:rsidP="00033C53">
                                  <w:pPr>
                                    <w:pStyle w:val="Ttulo2"/>
                                  </w:pPr>
                                </w:p>
                                <w:p w14:paraId="050D47AB" w14:textId="77777777" w:rsidR="00033C53" w:rsidRDefault="00033C53" w:rsidP="00033C53"/>
                                <w:p w14:paraId="6983135B" w14:textId="77777777" w:rsidR="00033C53" w:rsidRPr="00FF4309" w:rsidRDefault="00033C53" w:rsidP="00033C53"/>
                                <w:p w14:paraId="648A78A7" w14:textId="77777777" w:rsidR="00033C53" w:rsidRDefault="00033C53" w:rsidP="00033C53">
                                  <w:pPr>
                                    <w:pStyle w:val="Ttulo2"/>
                                  </w:pPr>
                                </w:p>
                                <w:p w14:paraId="2F437C68" w14:textId="77777777" w:rsidR="00033C53" w:rsidRDefault="00033C53" w:rsidP="00033C53">
                                  <w:pPr>
                                    <w:pStyle w:val="Ttulo2"/>
                                  </w:pPr>
                                </w:p>
                                <w:p w14:paraId="4B085E2C" w14:textId="77777777" w:rsidR="00033C53" w:rsidRDefault="00033C53" w:rsidP="00033C53">
                                  <w:pPr>
                                    <w:pStyle w:val="Ttulo2"/>
                                  </w:pPr>
                                </w:p>
                                <w:p w14:paraId="1B11A743" w14:textId="77777777" w:rsidR="00033C53" w:rsidRDefault="00033C53" w:rsidP="00033C53">
                                  <w:pPr>
                                    <w:pStyle w:val="Ttulo2"/>
                                  </w:pPr>
                                </w:p>
                                <w:p w14:paraId="0F4A70B0" w14:textId="77777777" w:rsidR="00033C53" w:rsidRDefault="00033C53" w:rsidP="00033C53">
                                  <w:pPr>
                                    <w:pStyle w:val="Ttulo2"/>
                                  </w:pPr>
                                </w:p>
                                <w:p w14:paraId="35D1BE05" w14:textId="77777777" w:rsidR="00033C53" w:rsidRDefault="00033C53" w:rsidP="00033C53">
                                  <w:pPr>
                                    <w:pStyle w:val="Ttulo2"/>
                                  </w:pPr>
                                  <w:r>
                                    <w:t>Observaciones</w:t>
                                  </w:r>
                                </w:p>
                                <w:p w14:paraId="4A73947E" w14:textId="77777777" w:rsidR="00033C53" w:rsidRPr="00FF4309" w:rsidRDefault="00033C53" w:rsidP="00033C53"/>
                                <w:p w14:paraId="4F1474F9" w14:textId="106A03F9" w:rsidR="00033C53" w:rsidRDefault="00A83AE4" w:rsidP="00033C53">
                                  <w:r>
                                    <w:t>La gráfica puede cambiar demasiado rápido por lo que tal vez sea necesario tomar capturas de pantalla para encontrar un registro en específico.</w:t>
                                  </w: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w14:anchorId="1797D808" id="Cuadro de texto 45" o:spid="_x0000_s1044" type="#_x0000_t202" alt="Cuadro de texto para escribir contenido" style="width:384.65pt;height:60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" filled="f" stroked="f">
                      <v:textbox inset=",23.04pt">
                        <w:txbxContent>
                          <w:p w14:paraId="080FDF95" w14:textId="78DD7BEC" w:rsidR="00033C53" w:rsidRPr="00202812" w:rsidRDefault="00A83AE4" w:rsidP="00033C53">
                            <w:pPr>
                              <w:pStyle w:val="Ttulo2"/>
                            </w:pPr>
                            <w:r>
                              <w:t>Top 5 personas vacunadas</w:t>
                            </w:r>
                          </w:p>
                          <w:p w14:paraId="640116E4" w14:textId="77777777" w:rsidR="00033C53" w:rsidRDefault="00033C53" w:rsidP="00033C53"/>
                          <w:p w14:paraId="18D818C6" w14:textId="2B4BDF37" w:rsidR="00033C53" w:rsidRDefault="00A83AE4" w:rsidP="00033C53">
                            <w:r>
                              <w:t>Tabla donde se despliegan 5 personas las cuales fueron vacunadas y se encuentran en la base de datos Redis explícitamente, esta tabla se actualiza de manera dinámica por lo que reporta eventos en tiempo real.</w:t>
                            </w:r>
                          </w:p>
                          <w:p w14:paraId="353B25A5" w14:textId="77777777" w:rsidR="00033C53" w:rsidRDefault="00033C53" w:rsidP="00033C53">
                            <w:pPr>
                              <w:pStyle w:val="Ttulo2"/>
                            </w:pPr>
                          </w:p>
                          <w:p w14:paraId="391FE9E2" w14:textId="77777777" w:rsidR="00033C53" w:rsidRDefault="00033C53" w:rsidP="00033C53">
                            <w:pPr>
                              <w:pStyle w:val="Ttulo2"/>
                            </w:pPr>
                          </w:p>
                          <w:p w14:paraId="185C4CC2" w14:textId="77777777" w:rsidR="00033C53" w:rsidRDefault="00033C53" w:rsidP="00033C53">
                            <w:pPr>
                              <w:pStyle w:val="Ttulo2"/>
                            </w:pPr>
                          </w:p>
                          <w:p w14:paraId="27F97729" w14:textId="77777777" w:rsidR="00033C53" w:rsidRDefault="00033C53" w:rsidP="00033C53">
                            <w:pPr>
                              <w:pStyle w:val="Ttulo2"/>
                            </w:pPr>
                          </w:p>
                          <w:p w14:paraId="285D1AB7" w14:textId="77777777" w:rsidR="00033C53" w:rsidRDefault="00033C53" w:rsidP="00033C53">
                            <w:pPr>
                              <w:pStyle w:val="Ttulo2"/>
                            </w:pPr>
                          </w:p>
                          <w:p w14:paraId="16D6A883" w14:textId="77777777" w:rsidR="00033C53" w:rsidRDefault="00033C53" w:rsidP="00033C53">
                            <w:pPr>
                              <w:pStyle w:val="Ttulo2"/>
                            </w:pPr>
                          </w:p>
                          <w:p w14:paraId="440B6EC0" w14:textId="77777777" w:rsidR="00033C53" w:rsidRDefault="00033C53" w:rsidP="00033C53">
                            <w:pPr>
                              <w:pStyle w:val="Ttulo2"/>
                            </w:pPr>
                          </w:p>
                          <w:p w14:paraId="05A48855" w14:textId="77777777" w:rsidR="00033C53" w:rsidRDefault="00033C53" w:rsidP="00033C53">
                            <w:pPr>
                              <w:pStyle w:val="Ttulo2"/>
                            </w:pPr>
                          </w:p>
                          <w:p w14:paraId="140ECA6C" w14:textId="77777777" w:rsidR="00033C53" w:rsidRDefault="00033C53" w:rsidP="00033C53">
                            <w:pPr>
                              <w:pStyle w:val="Ttulo2"/>
                            </w:pPr>
                          </w:p>
                          <w:p w14:paraId="167844CA" w14:textId="77777777" w:rsidR="00033C53" w:rsidRDefault="00033C53" w:rsidP="00033C53">
                            <w:pPr>
                              <w:pStyle w:val="Ttulo2"/>
                            </w:pPr>
                          </w:p>
                          <w:p w14:paraId="1EF3ABA9" w14:textId="77777777" w:rsidR="00033C53" w:rsidRDefault="00033C53" w:rsidP="00033C53">
                            <w:pPr>
                              <w:pStyle w:val="Ttulo2"/>
                            </w:pPr>
                          </w:p>
                          <w:p w14:paraId="050D47AB" w14:textId="77777777" w:rsidR="00033C53" w:rsidRDefault="00033C53" w:rsidP="00033C53"/>
                          <w:p w14:paraId="6983135B" w14:textId="77777777" w:rsidR="00033C53" w:rsidRPr="00FF4309" w:rsidRDefault="00033C53" w:rsidP="00033C53"/>
                          <w:p w14:paraId="648A78A7" w14:textId="77777777" w:rsidR="00033C53" w:rsidRDefault="00033C53" w:rsidP="00033C53">
                            <w:pPr>
                              <w:pStyle w:val="Ttulo2"/>
                            </w:pPr>
                          </w:p>
                          <w:p w14:paraId="2F437C68" w14:textId="77777777" w:rsidR="00033C53" w:rsidRDefault="00033C53" w:rsidP="00033C53">
                            <w:pPr>
                              <w:pStyle w:val="Ttulo2"/>
                            </w:pPr>
                          </w:p>
                          <w:p w14:paraId="4B085E2C" w14:textId="77777777" w:rsidR="00033C53" w:rsidRDefault="00033C53" w:rsidP="00033C53">
                            <w:pPr>
                              <w:pStyle w:val="Ttulo2"/>
                            </w:pPr>
                          </w:p>
                          <w:p w14:paraId="1B11A743" w14:textId="77777777" w:rsidR="00033C53" w:rsidRDefault="00033C53" w:rsidP="00033C53">
                            <w:pPr>
                              <w:pStyle w:val="Ttulo2"/>
                            </w:pPr>
                          </w:p>
                          <w:p w14:paraId="0F4A70B0" w14:textId="77777777" w:rsidR="00033C53" w:rsidRDefault="00033C53" w:rsidP="00033C53">
                            <w:pPr>
                              <w:pStyle w:val="Ttulo2"/>
                            </w:pPr>
                          </w:p>
                          <w:p w14:paraId="35D1BE05" w14:textId="77777777" w:rsidR="00033C53" w:rsidRDefault="00033C53" w:rsidP="00033C53">
                            <w:pPr>
                              <w:pStyle w:val="Ttulo2"/>
                            </w:pPr>
                            <w:r>
                              <w:t>Observaciones</w:t>
                            </w:r>
                          </w:p>
                          <w:p w14:paraId="4A73947E" w14:textId="77777777" w:rsidR="00033C53" w:rsidRPr="00FF4309" w:rsidRDefault="00033C53" w:rsidP="00033C53"/>
                          <w:p w14:paraId="4F1474F9" w14:textId="106A03F9" w:rsidR="00033C53" w:rsidRDefault="00A83AE4" w:rsidP="00033C53">
                            <w:r>
                              <w:t>La gráfica puede cambiar demasiado rápido por lo que tal vez sea necesario tomar capturas de pantalla para encontrar un registro en específico.</w:t>
                            </w:r>
                          </w:p>
                        </w:txbxContent>
                      </v:textbox>
                      <w10:anchorlock/>
                    </v:shape>
                  </w:pict>
                </mc:Fallback>
              </mc:AlternateContent>
            </w:r>
          </w:p>
        </w:tc>
        <w:tc>
          <w:tcPr>
            <w:tcW w:w="231" w:type="dxa"/>
          </w:tcPr>
          <w:p w14:paraId="02ED2A3C" w14:textId="77777777" w:rsidR="00033C53" w:rsidRDefault="00033C53" w:rsidP="00CF24E6">
            <w:pPr>
              <w:rPr>
                <w:sz w:val="24"/>
              </w:rPr>
            </w:pPr>
          </w:p>
        </w:tc>
        <w:tc>
          <w:tcPr>
            <w:tcW w:w="3659" w:type="dxa"/>
            <w:shd w:val="clear" w:color="auto" w:fill="3F1D5A" w:themeFill="accent1"/>
          </w:tcPr>
          <w:p w14:paraId="5F79EAE1" w14:textId="77777777" w:rsidR="00033C53" w:rsidRDefault="00033C53" w:rsidP="00CF24E6">
            <w:pPr>
              <w:rPr>
                <w:sz w:val="24"/>
              </w:rPr>
            </w:pPr>
            <w:r>
              <w:rPr>
                <w:noProof/>
                <w:lang w:bidi="es-ES"/>
              </w:rPr>
              <mc:AlternateContent>
                <mc:Choice Requires="wps">
                  <w:drawing>
                    <wp:inline distT="0" distB="0" distL="0" distR="0" wp14:anchorId="47D748F4" wp14:editId="2916A13E">
                      <wp:extent cx="2101756" cy="952500"/>
                      <wp:effectExtent l="0" t="0" r="0" b="0"/>
                      <wp:docPr id="46" name="Cuadro de texto 46" descr="Cuadro de texto para escribir el título de la barra lateral"/>
                      <wp:cNvGraphicFramePr/>
                      <a:graphic xmlns:a="http://schemas.openxmlformats.org/drawingml/2006/main">
                        <a:graphicData uri="http://schemas.microsoft.com/office/word/2010/wordprocessingShape">
                          <wps:wsp>
                            <wps:cNvSpPr txBox="1"/>
                            <wps:spPr>
                              <a:xfrm>
                                <a:off x="0" y="0"/>
                                <a:ext cx="2101756" cy="952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51327A" w14:textId="77777777" w:rsidR="00033C53" w:rsidRDefault="00033C53" w:rsidP="00033C53">
                                  <w:pPr>
                                    <w:pStyle w:val="Ttulo1"/>
                                  </w:pPr>
                                  <w:r>
                                    <w:t>Dato curioso</w:t>
                                  </w:r>
                                </w:p>
                                <w:p w14:paraId="120A48A4" w14:textId="77777777" w:rsidR="00033C53" w:rsidRPr="005D120C" w:rsidRDefault="00BF6E75" w:rsidP="00033C53">
                                  <w:pPr>
                                    <w:jc w:val="center"/>
                                  </w:pPr>
                                  <w:sdt>
                                    <w:sdtPr>
                                      <w:rPr>
                                        <w:color w:val="F3642C" w:themeColor="text2"/>
                                      </w:rPr>
                                      <w:alias w:val="Elipsis:"/>
                                      <w:tag w:val="Elipsis:"/>
                                      <w:id w:val="1450129073"/>
                                      <w:temporary/>
                                      <w:showingPlcHdr/>
                                      <w15:appearance w15:val="hidden"/>
                                    </w:sdtPr>
                                    <w:sdtEndPr/>
                                    <w:sdtContent>
                                      <w:r w:rsidR="00033C53" w:rsidRPr="001B0F06">
                                        <w:rPr>
                                          <w:color w:val="CB400B" w:themeColor="text2" w:themeShade="BF"/>
                                          <w:lang w:bidi="es-ES"/>
                                        </w:rPr>
                                        <w:sym w:font="Symbol" w:char="F0B7"/>
                                      </w:r>
                                      <w:r w:rsidR="00033C53" w:rsidRPr="001B0F06">
                                        <w:rPr>
                                          <w:color w:val="CB400B" w:themeColor="text2" w:themeShade="BF"/>
                                          <w:lang w:bidi="es-ES"/>
                                        </w:rPr>
                                        <w:t xml:space="preserve"> </w:t>
                                      </w:r>
                                      <w:r w:rsidR="00033C53" w:rsidRPr="001B0F06">
                                        <w:rPr>
                                          <w:color w:val="CB400B" w:themeColor="text2" w:themeShade="BF"/>
                                          <w:lang w:bidi="es-ES"/>
                                        </w:rPr>
                                        <w:sym w:font="Symbol" w:char="F0B7"/>
                                      </w:r>
                                      <w:r w:rsidR="00033C53" w:rsidRPr="001B0F06">
                                        <w:rPr>
                                          <w:color w:val="CB400B" w:themeColor="text2" w:themeShade="BF"/>
                                          <w:lang w:bidi="es-ES"/>
                                        </w:rPr>
                                        <w:t xml:space="preserve"> </w:t>
                                      </w:r>
                                      <w:r w:rsidR="00033C53" w:rsidRPr="001B0F06">
                                        <w:rPr>
                                          <w:color w:val="CB400B" w:themeColor="text2" w:themeShade="BF"/>
                                          <w:lang w:bidi="es-ES"/>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inline>
                  </w:drawing>
                </mc:Choice>
                <mc:Fallback>
                  <w:pict>
                    <v:shape w14:anchorId="47D748F4" id="Cuadro de texto 46" o:spid="_x0000_s1045" type="#_x0000_t202" alt="Cuadro de texto para escribir el título de la barra lateral" style="width:165.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" filled="f" stroked="f">
                      <v:textbox inset=",5.04pt">
                        <w:txbxContent>
                          <w:p w14:paraId="3C51327A" w14:textId="77777777" w:rsidR="00033C53" w:rsidRDefault="00033C53" w:rsidP="00033C53">
                            <w:pPr>
                              <w:pStyle w:val="Ttulo1"/>
                            </w:pPr>
                            <w:r>
                              <w:t>Dato curioso</w:t>
                            </w:r>
                          </w:p>
                          <w:p w14:paraId="120A48A4" w14:textId="77777777" w:rsidR="00033C53" w:rsidRPr="005D120C" w:rsidRDefault="0003357D" w:rsidP="00033C53">
                            <w:pPr>
                              <w:jc w:val="center"/>
                            </w:pPr>
                            <w:sdt>
                              <w:sdtPr>
                                <w:rPr>
                                  <w:color w:val="F3642C" w:themeColor="text2"/>
                                </w:rPr>
                                <w:alias w:val="Elipsis:"/>
                                <w:tag w:val="Elipsis:"/>
                                <w:id w:val="1450129073"/>
                                <w:temporary/>
                                <w:showingPlcHdr/>
                                <w15:appearance w15:val="hidden"/>
                              </w:sdtPr>
                              <w:sdtEndPr/>
                              <w:sdtContent>
                                <w:r w:rsidR="00033C53" w:rsidRPr="001B0F06">
                                  <w:rPr>
                                    <w:color w:val="CB400B" w:themeColor="text2" w:themeShade="BF"/>
                                    <w:lang w:bidi="es-ES"/>
                                  </w:rPr>
                                  <w:sym w:font="Symbol" w:char="F0B7"/>
                                </w:r>
                                <w:r w:rsidR="00033C53" w:rsidRPr="001B0F06">
                                  <w:rPr>
                                    <w:color w:val="CB400B" w:themeColor="text2" w:themeShade="BF"/>
                                    <w:lang w:bidi="es-ES"/>
                                  </w:rPr>
                                  <w:t xml:space="preserve"> </w:t>
                                </w:r>
                                <w:r w:rsidR="00033C53" w:rsidRPr="001B0F06">
                                  <w:rPr>
                                    <w:color w:val="CB400B" w:themeColor="text2" w:themeShade="BF"/>
                                    <w:lang w:bidi="es-ES"/>
                                  </w:rPr>
                                  <w:sym w:font="Symbol" w:char="F0B7"/>
                                </w:r>
                                <w:r w:rsidR="00033C53" w:rsidRPr="001B0F06">
                                  <w:rPr>
                                    <w:color w:val="CB400B" w:themeColor="text2" w:themeShade="BF"/>
                                    <w:lang w:bidi="es-ES"/>
                                  </w:rPr>
                                  <w:t xml:space="preserve"> </w:t>
                                </w:r>
                                <w:r w:rsidR="00033C53" w:rsidRPr="001B0F06">
                                  <w:rPr>
                                    <w:color w:val="CB400B" w:themeColor="text2" w:themeShade="BF"/>
                                    <w:lang w:bidi="es-ES"/>
                                  </w:rPr>
                                  <w:sym w:font="Symbol" w:char="F0B7"/>
                                </w:r>
                              </w:sdtContent>
                            </w:sdt>
                          </w:p>
                        </w:txbxContent>
                      </v:textbox>
                      <w10:anchorlock/>
                    </v:shape>
                  </w:pict>
                </mc:Fallback>
              </mc:AlternateContent>
            </w:r>
            <w:r>
              <w:rPr>
                <w:noProof/>
                <w:lang w:bidi="es-ES"/>
              </w:rPr>
              <mc:AlternateContent>
                <mc:Choice Requires="wps">
                  <w:drawing>
                    <wp:inline distT="0" distB="0" distL="0" distR="0" wp14:anchorId="643490E0" wp14:editId="4FA6DAE8">
                      <wp:extent cx="2101215" cy="7362825"/>
                      <wp:effectExtent l="0" t="0" r="0" b="9525"/>
                      <wp:docPr id="47" name="Cuadro de texto 47" descr="Cuadro de texto para escribir el contenido de la barra lateral"/>
                      <wp:cNvGraphicFramePr/>
                      <a:graphic xmlns:a="http://schemas.openxmlformats.org/drawingml/2006/main">
                        <a:graphicData uri="http://schemas.microsoft.com/office/word/2010/wordprocessingShape">
                          <wps:wsp>
                            <wps:cNvSpPr txBox="1"/>
                            <wps:spPr>
                              <a:xfrm>
                                <a:off x="0" y="0"/>
                                <a:ext cx="2101215" cy="736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CE2D33" w14:textId="6E8F4EEA" w:rsidR="00033C53" w:rsidRDefault="00A83AE4" w:rsidP="00033C53">
                                  <w:r w:rsidRPr="00A83AE4">
                                    <w:rPr>
                                      <w:rFonts w:asciiTheme="majorHAnsi" w:eastAsiaTheme="majorEastAsia" w:hAnsiTheme="majorHAnsi" w:cstheme="majorBidi"/>
                                      <w:bCs/>
                                      <w:color w:val="FFFFFF" w:themeColor="background1"/>
                                      <w:sz w:val="24"/>
                                      <w:szCs w:val="32"/>
                                    </w:rPr>
                                    <w:t>Hay cuatro subgrupos principales de coronavirus, conocidos como alfa, beta, gamma y delta.</w:t>
                                  </w:r>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w14:anchorId="643490E0" id="Cuadro de texto 47" o:spid="_x0000_s1046" type="#_x0000_t202" alt="Cuadro de texto para escribir el contenido de la barra lateral" style="width:165.45pt;height:57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" filled="f" stroked="f">
                      <v:textbox inset=",28.8pt">
                        <w:txbxContent>
                          <w:p w14:paraId="7ACE2D33" w14:textId="6E8F4EEA" w:rsidR="00033C53" w:rsidRDefault="00A83AE4" w:rsidP="00033C53">
                            <w:r w:rsidRPr="00A83AE4">
                              <w:rPr>
                                <w:rFonts w:asciiTheme="majorHAnsi" w:eastAsiaTheme="majorEastAsia" w:hAnsiTheme="majorHAnsi" w:cstheme="majorBidi"/>
                                <w:bCs/>
                                <w:color w:val="FFFFFF" w:themeColor="background1"/>
                                <w:sz w:val="24"/>
                                <w:szCs w:val="32"/>
                              </w:rPr>
                              <w:t>Hay cuatro subgrupos principales de coronavirus, conocidos como alfa, beta, gamma y delta.</w:t>
                            </w:r>
                          </w:p>
                        </w:txbxContent>
                      </v:textbox>
                      <w10:anchorlock/>
                    </v:shape>
                  </w:pict>
                </mc:Fallback>
              </mc:AlternateContent>
            </w:r>
          </w:p>
        </w:tc>
      </w:tr>
    </w:tbl>
    <w:p w14:paraId="41AF95BA" w14:textId="649E0C87" w:rsidR="00033C53" w:rsidRDefault="00033C53" w:rsidP="008A31D9"/>
    <w:tbl>
      <w:tblPr>
        <w:tblStyle w:val="Tablaconcuadrcula"/>
        <w:tblW w:w="117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Diseño de tabla"/>
      </w:tblPr>
      <w:tblGrid>
        <w:gridCol w:w="7909"/>
        <w:gridCol w:w="231"/>
        <w:gridCol w:w="3659"/>
      </w:tblGrid>
      <w:tr w:rsidR="00A83AE4" w14:paraId="72CAE52C" w14:textId="77777777" w:rsidTr="00CF24E6">
        <w:trPr>
          <w:trHeight w:val="10397"/>
        </w:trPr>
        <w:tc>
          <w:tcPr>
            <w:tcW w:w="7909" w:type="dxa"/>
          </w:tcPr>
          <w:p w14:paraId="0219F2E7" w14:textId="538BC9A8" w:rsidR="00A83AE4" w:rsidRDefault="00723014" w:rsidP="00CF24E6">
            <w:pPr>
              <w:rPr>
                <w:sz w:val="24"/>
              </w:rPr>
            </w:pPr>
            <w:r w:rsidRPr="00723014">
              <w:rPr>
                <w:noProof/>
              </w:rPr>
              <w:lastRenderedPageBreak/>
              <w:drawing>
                <wp:anchor distT="0" distB="0" distL="114300" distR="114300" simplePos="0" relativeHeight="251664384" behindDoc="0" locked="0" layoutInCell="1" allowOverlap="1" wp14:anchorId="18DBBA7D" wp14:editId="3A8877F1">
                  <wp:simplePos x="0" y="0"/>
                  <wp:positionH relativeFrom="column">
                    <wp:posOffset>51922</wp:posOffset>
                  </wp:positionH>
                  <wp:positionV relativeFrom="paragraph">
                    <wp:posOffset>2455841</wp:posOffset>
                  </wp:positionV>
                  <wp:extent cx="4582632" cy="2327052"/>
                  <wp:effectExtent l="0" t="0" r="8890" b="0"/>
                  <wp:wrapNone/>
                  <wp:docPr id="54" name="Imagen 5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2632" cy="2327052"/>
                          </a:xfrm>
                          <a:prstGeom prst="rect">
                            <a:avLst/>
                          </a:prstGeom>
                        </pic:spPr>
                      </pic:pic>
                    </a:graphicData>
                  </a:graphic>
                  <wp14:sizeRelH relativeFrom="page">
                    <wp14:pctWidth>0</wp14:pctWidth>
                  </wp14:sizeRelH>
                  <wp14:sizeRelV relativeFrom="page">
                    <wp14:pctHeight>0</wp14:pctHeight>
                  </wp14:sizeRelV>
                </wp:anchor>
              </w:drawing>
            </w:r>
            <w:r w:rsidR="00A83AE4">
              <w:rPr>
                <w:noProof/>
                <w:lang w:bidi="es-ES"/>
              </w:rPr>
              <mc:AlternateContent>
                <mc:Choice Requires="wps">
                  <w:drawing>
                    <wp:inline distT="0" distB="0" distL="0" distR="0" wp14:anchorId="0424B7AF" wp14:editId="12CA7856">
                      <wp:extent cx="4885349" cy="7644809"/>
                      <wp:effectExtent l="0" t="0" r="0" b="0"/>
                      <wp:docPr id="50" name="Cuadro de texto 50" descr="Cuadro de texto para escribir contenido"/>
                      <wp:cNvGraphicFramePr/>
                      <a:graphic xmlns:a="http://schemas.openxmlformats.org/drawingml/2006/main">
                        <a:graphicData uri="http://schemas.microsoft.com/office/word/2010/wordprocessingShape">
                          <wps:wsp>
                            <wps:cNvSpPr txBox="1"/>
                            <wps:spPr>
                              <a:xfrm>
                                <a:off x="0" y="0"/>
                                <a:ext cx="4885349" cy="76448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6332FB" w14:textId="088C9515" w:rsidR="00A83AE4" w:rsidRPr="00202812" w:rsidRDefault="00A83AE4" w:rsidP="00A83AE4">
                                  <w:pPr>
                                    <w:pStyle w:val="Ttulo2"/>
                                  </w:pPr>
                                  <w:r>
                                    <w:t>Gráfica de vacunados por rango de edad</w:t>
                                  </w:r>
                                </w:p>
                                <w:p w14:paraId="48A77C9B" w14:textId="77777777" w:rsidR="00A83AE4" w:rsidRDefault="00A83AE4" w:rsidP="00A83AE4"/>
                                <w:p w14:paraId="5C6433B4" w14:textId="0DBC0A08" w:rsidR="00A83AE4" w:rsidRDefault="00A83AE4" w:rsidP="00A83AE4">
                                  <w:r>
                                    <w:t>Gráfico de barras en el cual se muestran el número de personas vacunadas sin importar el número de dosis en el cual se clasifican en cinco grupos diferentes según su edad, dichas clasificaciones están representadas por las barras y colores de cada una de ellas.</w:t>
                                  </w:r>
                                </w:p>
                                <w:p w14:paraId="0B2061BA" w14:textId="77777777" w:rsidR="00A83AE4" w:rsidRDefault="00A83AE4" w:rsidP="00A83AE4">
                                  <w:pPr>
                                    <w:pStyle w:val="Ttulo2"/>
                                  </w:pPr>
                                </w:p>
                                <w:p w14:paraId="7451CE2C" w14:textId="77777777" w:rsidR="00A83AE4" w:rsidRDefault="00A83AE4" w:rsidP="00A83AE4">
                                  <w:pPr>
                                    <w:pStyle w:val="Ttulo2"/>
                                  </w:pPr>
                                </w:p>
                                <w:p w14:paraId="015F5145" w14:textId="77777777" w:rsidR="00A83AE4" w:rsidRDefault="00A83AE4" w:rsidP="00A83AE4">
                                  <w:pPr>
                                    <w:pStyle w:val="Ttulo2"/>
                                  </w:pPr>
                                </w:p>
                                <w:p w14:paraId="40BD6B1B" w14:textId="77777777" w:rsidR="00A83AE4" w:rsidRDefault="00A83AE4" w:rsidP="00A83AE4">
                                  <w:pPr>
                                    <w:pStyle w:val="Ttulo2"/>
                                  </w:pPr>
                                </w:p>
                                <w:p w14:paraId="3DC2B6A3" w14:textId="77777777" w:rsidR="00A83AE4" w:rsidRDefault="00A83AE4" w:rsidP="00A83AE4">
                                  <w:pPr>
                                    <w:pStyle w:val="Ttulo2"/>
                                  </w:pPr>
                                </w:p>
                                <w:p w14:paraId="71E5699F" w14:textId="77777777" w:rsidR="00A83AE4" w:rsidRDefault="00A83AE4" w:rsidP="00A83AE4">
                                  <w:pPr>
                                    <w:pStyle w:val="Ttulo2"/>
                                  </w:pPr>
                                </w:p>
                                <w:p w14:paraId="0911F3DF" w14:textId="77777777" w:rsidR="00A83AE4" w:rsidRDefault="00A83AE4" w:rsidP="00A83AE4">
                                  <w:pPr>
                                    <w:pStyle w:val="Ttulo2"/>
                                  </w:pPr>
                                </w:p>
                                <w:p w14:paraId="10C57646" w14:textId="77777777" w:rsidR="00A83AE4" w:rsidRDefault="00A83AE4" w:rsidP="00A83AE4">
                                  <w:pPr>
                                    <w:pStyle w:val="Ttulo2"/>
                                  </w:pPr>
                                </w:p>
                                <w:p w14:paraId="0257211E" w14:textId="77777777" w:rsidR="00A83AE4" w:rsidRDefault="00A83AE4" w:rsidP="00A83AE4">
                                  <w:pPr>
                                    <w:pStyle w:val="Ttulo2"/>
                                  </w:pPr>
                                </w:p>
                                <w:p w14:paraId="639E2C86" w14:textId="77777777" w:rsidR="00A83AE4" w:rsidRDefault="00A83AE4" w:rsidP="00A83AE4">
                                  <w:pPr>
                                    <w:pStyle w:val="Ttulo2"/>
                                  </w:pPr>
                                </w:p>
                                <w:p w14:paraId="461F0C77" w14:textId="77777777" w:rsidR="00A83AE4" w:rsidRDefault="00A83AE4" w:rsidP="00A83AE4">
                                  <w:pPr>
                                    <w:pStyle w:val="Ttulo2"/>
                                  </w:pPr>
                                </w:p>
                                <w:p w14:paraId="302DFE68" w14:textId="77777777" w:rsidR="00A83AE4" w:rsidRDefault="00A83AE4" w:rsidP="00A83AE4"/>
                                <w:p w14:paraId="6F85B910" w14:textId="77777777" w:rsidR="00A83AE4" w:rsidRPr="00FF4309" w:rsidRDefault="00A83AE4" w:rsidP="00A83AE4"/>
                                <w:p w14:paraId="7819A07B" w14:textId="77777777" w:rsidR="00A83AE4" w:rsidRDefault="00A83AE4" w:rsidP="00A83AE4">
                                  <w:pPr>
                                    <w:pStyle w:val="Ttulo2"/>
                                  </w:pPr>
                                </w:p>
                                <w:p w14:paraId="0A2E90B0" w14:textId="77777777" w:rsidR="00A83AE4" w:rsidRDefault="00A83AE4" w:rsidP="00A83AE4">
                                  <w:pPr>
                                    <w:pStyle w:val="Ttulo2"/>
                                  </w:pPr>
                                </w:p>
                                <w:p w14:paraId="3771691C" w14:textId="77777777" w:rsidR="00A83AE4" w:rsidRDefault="00A83AE4" w:rsidP="00A83AE4">
                                  <w:pPr>
                                    <w:pStyle w:val="Ttulo2"/>
                                  </w:pPr>
                                </w:p>
                                <w:p w14:paraId="14DA215B" w14:textId="77777777" w:rsidR="00A83AE4" w:rsidRDefault="00A83AE4" w:rsidP="00A83AE4">
                                  <w:pPr>
                                    <w:pStyle w:val="Ttulo2"/>
                                  </w:pPr>
                                </w:p>
                                <w:p w14:paraId="0F3E4CCB" w14:textId="77777777" w:rsidR="00A83AE4" w:rsidRDefault="00A83AE4" w:rsidP="00A83AE4">
                                  <w:pPr>
                                    <w:pStyle w:val="Ttulo2"/>
                                  </w:pPr>
                                </w:p>
                                <w:p w14:paraId="6414CC14" w14:textId="77777777" w:rsidR="00A83AE4" w:rsidRDefault="00A83AE4" w:rsidP="00A83AE4">
                                  <w:pPr>
                                    <w:pStyle w:val="Ttulo2"/>
                                  </w:pPr>
                                  <w:r>
                                    <w:t>Observaciones</w:t>
                                  </w:r>
                                </w:p>
                                <w:p w14:paraId="0CE60E49" w14:textId="77777777" w:rsidR="00A83AE4" w:rsidRPr="00FF4309" w:rsidRDefault="00A83AE4" w:rsidP="00A83AE4"/>
                                <w:p w14:paraId="70BEB306" w14:textId="2B750032" w:rsidR="00A83AE4" w:rsidRDefault="00723014" w:rsidP="00A83AE4">
                                  <w:r>
                                    <w:t>Las barras se mueven en tiempo real con una ligera animación que depende del tiempo en el que los datos cambien su valor, por lo que si los datos se disparan demasiado rápido la animación también se disparará de la misma manera.</w:t>
                                  </w: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w14:anchorId="0424B7AF" id="Cuadro de texto 50" o:spid="_x0000_s1047" type="#_x0000_t202" alt="Cuadro de texto para escribir contenido" style="width:384.65pt;height:60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" filled="f" stroked="f">
                      <v:textbox inset=",23.04pt">
                        <w:txbxContent>
                          <w:p w14:paraId="106332FB" w14:textId="088C9515" w:rsidR="00A83AE4" w:rsidRPr="00202812" w:rsidRDefault="00A83AE4" w:rsidP="00A83AE4">
                            <w:pPr>
                              <w:pStyle w:val="Ttulo2"/>
                            </w:pPr>
                            <w:r>
                              <w:t>Gráfica de vacunados por rango de edad</w:t>
                            </w:r>
                          </w:p>
                          <w:p w14:paraId="48A77C9B" w14:textId="77777777" w:rsidR="00A83AE4" w:rsidRDefault="00A83AE4" w:rsidP="00A83AE4"/>
                          <w:p w14:paraId="5C6433B4" w14:textId="0DBC0A08" w:rsidR="00A83AE4" w:rsidRDefault="00A83AE4" w:rsidP="00A83AE4">
                            <w:r>
                              <w:t>Gráfico de barras en el cual se muestran el número de personas vacunadas sin importar el número de dosis en el cual se clasifican en cinco grupos diferentes según su edad, dichas clasificaciones están representadas por las barras y colores de cada una de ellas.</w:t>
                            </w:r>
                          </w:p>
                          <w:p w14:paraId="0B2061BA" w14:textId="77777777" w:rsidR="00A83AE4" w:rsidRDefault="00A83AE4" w:rsidP="00A83AE4">
                            <w:pPr>
                              <w:pStyle w:val="Ttulo2"/>
                            </w:pPr>
                          </w:p>
                          <w:p w14:paraId="7451CE2C" w14:textId="77777777" w:rsidR="00A83AE4" w:rsidRDefault="00A83AE4" w:rsidP="00A83AE4">
                            <w:pPr>
                              <w:pStyle w:val="Ttulo2"/>
                            </w:pPr>
                          </w:p>
                          <w:p w14:paraId="015F5145" w14:textId="77777777" w:rsidR="00A83AE4" w:rsidRDefault="00A83AE4" w:rsidP="00A83AE4">
                            <w:pPr>
                              <w:pStyle w:val="Ttulo2"/>
                            </w:pPr>
                          </w:p>
                          <w:p w14:paraId="40BD6B1B" w14:textId="77777777" w:rsidR="00A83AE4" w:rsidRDefault="00A83AE4" w:rsidP="00A83AE4">
                            <w:pPr>
                              <w:pStyle w:val="Ttulo2"/>
                            </w:pPr>
                          </w:p>
                          <w:p w14:paraId="3DC2B6A3" w14:textId="77777777" w:rsidR="00A83AE4" w:rsidRDefault="00A83AE4" w:rsidP="00A83AE4">
                            <w:pPr>
                              <w:pStyle w:val="Ttulo2"/>
                            </w:pPr>
                          </w:p>
                          <w:p w14:paraId="71E5699F" w14:textId="77777777" w:rsidR="00A83AE4" w:rsidRDefault="00A83AE4" w:rsidP="00A83AE4">
                            <w:pPr>
                              <w:pStyle w:val="Ttulo2"/>
                            </w:pPr>
                          </w:p>
                          <w:p w14:paraId="0911F3DF" w14:textId="77777777" w:rsidR="00A83AE4" w:rsidRDefault="00A83AE4" w:rsidP="00A83AE4">
                            <w:pPr>
                              <w:pStyle w:val="Ttulo2"/>
                            </w:pPr>
                          </w:p>
                          <w:p w14:paraId="10C57646" w14:textId="77777777" w:rsidR="00A83AE4" w:rsidRDefault="00A83AE4" w:rsidP="00A83AE4">
                            <w:pPr>
                              <w:pStyle w:val="Ttulo2"/>
                            </w:pPr>
                          </w:p>
                          <w:p w14:paraId="0257211E" w14:textId="77777777" w:rsidR="00A83AE4" w:rsidRDefault="00A83AE4" w:rsidP="00A83AE4">
                            <w:pPr>
                              <w:pStyle w:val="Ttulo2"/>
                            </w:pPr>
                          </w:p>
                          <w:p w14:paraId="639E2C86" w14:textId="77777777" w:rsidR="00A83AE4" w:rsidRDefault="00A83AE4" w:rsidP="00A83AE4">
                            <w:pPr>
                              <w:pStyle w:val="Ttulo2"/>
                            </w:pPr>
                          </w:p>
                          <w:p w14:paraId="461F0C77" w14:textId="77777777" w:rsidR="00A83AE4" w:rsidRDefault="00A83AE4" w:rsidP="00A83AE4">
                            <w:pPr>
                              <w:pStyle w:val="Ttulo2"/>
                            </w:pPr>
                          </w:p>
                          <w:p w14:paraId="302DFE68" w14:textId="77777777" w:rsidR="00A83AE4" w:rsidRDefault="00A83AE4" w:rsidP="00A83AE4"/>
                          <w:p w14:paraId="6F85B910" w14:textId="77777777" w:rsidR="00A83AE4" w:rsidRPr="00FF4309" w:rsidRDefault="00A83AE4" w:rsidP="00A83AE4"/>
                          <w:p w14:paraId="7819A07B" w14:textId="77777777" w:rsidR="00A83AE4" w:rsidRDefault="00A83AE4" w:rsidP="00A83AE4">
                            <w:pPr>
                              <w:pStyle w:val="Ttulo2"/>
                            </w:pPr>
                          </w:p>
                          <w:p w14:paraId="0A2E90B0" w14:textId="77777777" w:rsidR="00A83AE4" w:rsidRDefault="00A83AE4" w:rsidP="00A83AE4">
                            <w:pPr>
                              <w:pStyle w:val="Ttulo2"/>
                            </w:pPr>
                          </w:p>
                          <w:p w14:paraId="3771691C" w14:textId="77777777" w:rsidR="00A83AE4" w:rsidRDefault="00A83AE4" w:rsidP="00A83AE4">
                            <w:pPr>
                              <w:pStyle w:val="Ttulo2"/>
                            </w:pPr>
                          </w:p>
                          <w:p w14:paraId="14DA215B" w14:textId="77777777" w:rsidR="00A83AE4" w:rsidRDefault="00A83AE4" w:rsidP="00A83AE4">
                            <w:pPr>
                              <w:pStyle w:val="Ttulo2"/>
                            </w:pPr>
                          </w:p>
                          <w:p w14:paraId="0F3E4CCB" w14:textId="77777777" w:rsidR="00A83AE4" w:rsidRDefault="00A83AE4" w:rsidP="00A83AE4">
                            <w:pPr>
                              <w:pStyle w:val="Ttulo2"/>
                            </w:pPr>
                          </w:p>
                          <w:p w14:paraId="6414CC14" w14:textId="77777777" w:rsidR="00A83AE4" w:rsidRDefault="00A83AE4" w:rsidP="00A83AE4">
                            <w:pPr>
                              <w:pStyle w:val="Ttulo2"/>
                            </w:pPr>
                            <w:r>
                              <w:t>Observaciones</w:t>
                            </w:r>
                          </w:p>
                          <w:p w14:paraId="0CE60E49" w14:textId="77777777" w:rsidR="00A83AE4" w:rsidRPr="00FF4309" w:rsidRDefault="00A83AE4" w:rsidP="00A83AE4"/>
                          <w:p w14:paraId="70BEB306" w14:textId="2B750032" w:rsidR="00A83AE4" w:rsidRDefault="00723014" w:rsidP="00A83AE4">
                            <w:r>
                              <w:t>Las barras se mueven en tiempo real con una ligera animación que depende del tiempo en el que los datos cambien su valor, por lo que si los datos se disparan demasiado rápido la animación también se disparará de la misma manera.</w:t>
                            </w:r>
                          </w:p>
                        </w:txbxContent>
                      </v:textbox>
                      <w10:anchorlock/>
                    </v:shape>
                  </w:pict>
                </mc:Fallback>
              </mc:AlternateContent>
            </w:r>
          </w:p>
        </w:tc>
        <w:tc>
          <w:tcPr>
            <w:tcW w:w="231" w:type="dxa"/>
          </w:tcPr>
          <w:p w14:paraId="388831CE" w14:textId="77777777" w:rsidR="00A83AE4" w:rsidRDefault="00A83AE4" w:rsidP="00CF24E6">
            <w:pPr>
              <w:rPr>
                <w:sz w:val="24"/>
              </w:rPr>
            </w:pPr>
          </w:p>
        </w:tc>
        <w:tc>
          <w:tcPr>
            <w:tcW w:w="3659" w:type="dxa"/>
            <w:shd w:val="clear" w:color="auto" w:fill="3F1D5A" w:themeFill="accent1"/>
          </w:tcPr>
          <w:p w14:paraId="5BEB73EB" w14:textId="77777777" w:rsidR="00A83AE4" w:rsidRDefault="00A83AE4" w:rsidP="00CF24E6">
            <w:pPr>
              <w:rPr>
                <w:sz w:val="24"/>
              </w:rPr>
            </w:pPr>
            <w:r>
              <w:rPr>
                <w:noProof/>
                <w:lang w:bidi="es-ES"/>
              </w:rPr>
              <mc:AlternateContent>
                <mc:Choice Requires="wps">
                  <w:drawing>
                    <wp:inline distT="0" distB="0" distL="0" distR="0" wp14:anchorId="234FB7E8" wp14:editId="444F07D0">
                      <wp:extent cx="2101756" cy="952500"/>
                      <wp:effectExtent l="0" t="0" r="0" b="0"/>
                      <wp:docPr id="51" name="Cuadro de texto 51" descr="Cuadro de texto para escribir el título de la barra lateral"/>
                      <wp:cNvGraphicFramePr/>
                      <a:graphic xmlns:a="http://schemas.openxmlformats.org/drawingml/2006/main">
                        <a:graphicData uri="http://schemas.microsoft.com/office/word/2010/wordprocessingShape">
                          <wps:wsp>
                            <wps:cNvSpPr txBox="1"/>
                            <wps:spPr>
                              <a:xfrm>
                                <a:off x="0" y="0"/>
                                <a:ext cx="2101756" cy="952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17ED75" w14:textId="77777777" w:rsidR="00A83AE4" w:rsidRDefault="00A83AE4" w:rsidP="00A83AE4">
                                  <w:pPr>
                                    <w:pStyle w:val="Ttulo1"/>
                                  </w:pPr>
                                  <w:r>
                                    <w:t>Dato curioso</w:t>
                                  </w:r>
                                </w:p>
                                <w:p w14:paraId="2EFD6BFC" w14:textId="77777777" w:rsidR="00A83AE4" w:rsidRPr="005D120C" w:rsidRDefault="00BF6E75" w:rsidP="00A83AE4">
                                  <w:pPr>
                                    <w:jc w:val="center"/>
                                  </w:pPr>
                                  <w:sdt>
                                    <w:sdtPr>
                                      <w:rPr>
                                        <w:color w:val="F3642C" w:themeColor="text2"/>
                                      </w:rPr>
                                      <w:alias w:val="Elipsis:"/>
                                      <w:tag w:val="Elipsis:"/>
                                      <w:id w:val="-1222364327"/>
                                      <w:temporary/>
                                      <w:showingPlcHdr/>
                                      <w15:appearance w15:val="hidden"/>
                                    </w:sdtPr>
                                    <w:sdtEndPr/>
                                    <w:sdtContent>
                                      <w:r w:rsidR="00A83AE4" w:rsidRPr="001B0F06">
                                        <w:rPr>
                                          <w:color w:val="CB400B" w:themeColor="text2" w:themeShade="BF"/>
                                          <w:lang w:bidi="es-ES"/>
                                        </w:rPr>
                                        <w:sym w:font="Symbol" w:char="F0B7"/>
                                      </w:r>
                                      <w:r w:rsidR="00A83AE4" w:rsidRPr="001B0F06">
                                        <w:rPr>
                                          <w:color w:val="CB400B" w:themeColor="text2" w:themeShade="BF"/>
                                          <w:lang w:bidi="es-ES"/>
                                        </w:rPr>
                                        <w:t xml:space="preserve"> </w:t>
                                      </w:r>
                                      <w:r w:rsidR="00A83AE4" w:rsidRPr="001B0F06">
                                        <w:rPr>
                                          <w:color w:val="CB400B" w:themeColor="text2" w:themeShade="BF"/>
                                          <w:lang w:bidi="es-ES"/>
                                        </w:rPr>
                                        <w:sym w:font="Symbol" w:char="F0B7"/>
                                      </w:r>
                                      <w:r w:rsidR="00A83AE4" w:rsidRPr="001B0F06">
                                        <w:rPr>
                                          <w:color w:val="CB400B" w:themeColor="text2" w:themeShade="BF"/>
                                          <w:lang w:bidi="es-ES"/>
                                        </w:rPr>
                                        <w:t xml:space="preserve"> </w:t>
                                      </w:r>
                                      <w:r w:rsidR="00A83AE4" w:rsidRPr="001B0F06">
                                        <w:rPr>
                                          <w:color w:val="CB400B" w:themeColor="text2" w:themeShade="BF"/>
                                          <w:lang w:bidi="es-ES"/>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inline>
                  </w:drawing>
                </mc:Choice>
                <mc:Fallback>
                  <w:pict>
                    <v:shape w14:anchorId="234FB7E8" id="Cuadro de texto 51" o:spid="_x0000_s1048" type="#_x0000_t202" alt="Cuadro de texto para escribir el título de la barra lateral" style="width:165.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" filled="f" stroked="f">
                      <v:textbox inset=",5.04pt">
                        <w:txbxContent>
                          <w:p w14:paraId="1617ED75" w14:textId="77777777" w:rsidR="00A83AE4" w:rsidRDefault="00A83AE4" w:rsidP="00A83AE4">
                            <w:pPr>
                              <w:pStyle w:val="Ttulo1"/>
                            </w:pPr>
                            <w:r>
                              <w:t>Dato curioso</w:t>
                            </w:r>
                          </w:p>
                          <w:p w14:paraId="2EFD6BFC" w14:textId="77777777" w:rsidR="00A83AE4" w:rsidRPr="005D120C" w:rsidRDefault="0003357D" w:rsidP="00A83AE4">
                            <w:pPr>
                              <w:jc w:val="center"/>
                            </w:pPr>
                            <w:sdt>
                              <w:sdtPr>
                                <w:rPr>
                                  <w:color w:val="F3642C" w:themeColor="text2"/>
                                </w:rPr>
                                <w:alias w:val="Elipsis:"/>
                                <w:tag w:val="Elipsis:"/>
                                <w:id w:val="-1222364327"/>
                                <w:temporary/>
                                <w:showingPlcHdr/>
                                <w15:appearance w15:val="hidden"/>
                              </w:sdtPr>
                              <w:sdtEndPr/>
                              <w:sdtContent>
                                <w:r w:rsidR="00A83AE4" w:rsidRPr="001B0F06">
                                  <w:rPr>
                                    <w:color w:val="CB400B" w:themeColor="text2" w:themeShade="BF"/>
                                    <w:lang w:bidi="es-ES"/>
                                  </w:rPr>
                                  <w:sym w:font="Symbol" w:char="F0B7"/>
                                </w:r>
                                <w:r w:rsidR="00A83AE4" w:rsidRPr="001B0F06">
                                  <w:rPr>
                                    <w:color w:val="CB400B" w:themeColor="text2" w:themeShade="BF"/>
                                    <w:lang w:bidi="es-ES"/>
                                  </w:rPr>
                                  <w:t xml:space="preserve"> </w:t>
                                </w:r>
                                <w:r w:rsidR="00A83AE4" w:rsidRPr="001B0F06">
                                  <w:rPr>
                                    <w:color w:val="CB400B" w:themeColor="text2" w:themeShade="BF"/>
                                    <w:lang w:bidi="es-ES"/>
                                  </w:rPr>
                                  <w:sym w:font="Symbol" w:char="F0B7"/>
                                </w:r>
                                <w:r w:rsidR="00A83AE4" w:rsidRPr="001B0F06">
                                  <w:rPr>
                                    <w:color w:val="CB400B" w:themeColor="text2" w:themeShade="BF"/>
                                    <w:lang w:bidi="es-ES"/>
                                  </w:rPr>
                                  <w:t xml:space="preserve"> </w:t>
                                </w:r>
                                <w:r w:rsidR="00A83AE4" w:rsidRPr="001B0F06">
                                  <w:rPr>
                                    <w:color w:val="CB400B" w:themeColor="text2" w:themeShade="BF"/>
                                    <w:lang w:bidi="es-ES"/>
                                  </w:rPr>
                                  <w:sym w:font="Symbol" w:char="F0B7"/>
                                </w:r>
                              </w:sdtContent>
                            </w:sdt>
                          </w:p>
                        </w:txbxContent>
                      </v:textbox>
                      <w10:anchorlock/>
                    </v:shape>
                  </w:pict>
                </mc:Fallback>
              </mc:AlternateContent>
            </w:r>
            <w:r>
              <w:rPr>
                <w:noProof/>
                <w:lang w:bidi="es-ES"/>
              </w:rPr>
              <mc:AlternateContent>
                <mc:Choice Requires="wps">
                  <w:drawing>
                    <wp:inline distT="0" distB="0" distL="0" distR="0" wp14:anchorId="26EB89CF" wp14:editId="35129C79">
                      <wp:extent cx="2101215" cy="7362825"/>
                      <wp:effectExtent l="0" t="0" r="0" b="9525"/>
                      <wp:docPr id="52" name="Cuadro de texto 52" descr="Cuadro de texto para escribir el contenido de la barra lateral"/>
                      <wp:cNvGraphicFramePr/>
                      <a:graphic xmlns:a="http://schemas.openxmlformats.org/drawingml/2006/main">
                        <a:graphicData uri="http://schemas.microsoft.com/office/word/2010/wordprocessingShape">
                          <wps:wsp>
                            <wps:cNvSpPr txBox="1"/>
                            <wps:spPr>
                              <a:xfrm>
                                <a:off x="0" y="0"/>
                                <a:ext cx="2101215" cy="736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F9162" w14:textId="42542D88" w:rsidR="00A83AE4" w:rsidRDefault="00723014" w:rsidP="00A83AE4">
                                  <w:r w:rsidRPr="00723014">
                                    <w:rPr>
                                      <w:rFonts w:asciiTheme="majorHAnsi" w:eastAsiaTheme="majorEastAsia" w:hAnsiTheme="majorHAnsi" w:cstheme="majorBidi"/>
                                      <w:bCs/>
                                      <w:color w:val="FFFFFF" w:themeColor="background1"/>
                                      <w:sz w:val="24"/>
                                      <w:szCs w:val="32"/>
                                    </w:rPr>
                                    <w:t>Se conocen siete coronavirus capaces de infectar a humanos</w:t>
                                  </w:r>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w14:anchorId="26EB89CF" id="Cuadro de texto 52" o:spid="_x0000_s1049" type="#_x0000_t202" alt="Cuadro de texto para escribir el contenido de la barra lateral" style="width:165.45pt;height:57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" filled="f" stroked="f">
                      <v:textbox inset=",28.8pt">
                        <w:txbxContent>
                          <w:p w14:paraId="4F2F9162" w14:textId="42542D88" w:rsidR="00A83AE4" w:rsidRDefault="00723014" w:rsidP="00A83AE4">
                            <w:r w:rsidRPr="00723014">
                              <w:rPr>
                                <w:rFonts w:asciiTheme="majorHAnsi" w:eastAsiaTheme="majorEastAsia" w:hAnsiTheme="majorHAnsi" w:cstheme="majorBidi"/>
                                <w:bCs/>
                                <w:color w:val="FFFFFF" w:themeColor="background1"/>
                                <w:sz w:val="24"/>
                                <w:szCs w:val="32"/>
                              </w:rPr>
                              <w:t>Se conocen siete coronavirus capaces de infectar a humanos</w:t>
                            </w:r>
                          </w:p>
                        </w:txbxContent>
                      </v:textbox>
                      <w10:anchorlock/>
                    </v:shape>
                  </w:pict>
                </mc:Fallback>
              </mc:AlternateContent>
            </w:r>
          </w:p>
        </w:tc>
      </w:tr>
    </w:tbl>
    <w:p w14:paraId="1E5384E4" w14:textId="5E4D38E0" w:rsidR="00A83AE4" w:rsidRPr="008A31D9" w:rsidRDefault="00A83AE4" w:rsidP="008A31D9"/>
    <w:sectPr w:rsidR="00A83AE4" w:rsidRPr="008A31D9" w:rsidSect="000C1F8F">
      <w:headerReference w:type="default" r:id="rId15"/>
      <w:footerReference w:type="even" r:id="rId16"/>
      <w:footerReference w:type="default" r:id="rId17"/>
      <w:headerReference w:type="first" r:id="rId18"/>
      <w:footerReference w:type="first" r:id="rId19"/>
      <w:pgSz w:w="11906" w:h="16838" w:code="9"/>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DE82A" w14:textId="77777777" w:rsidR="00BF6E75" w:rsidRDefault="00BF6E75">
      <w:pPr>
        <w:spacing w:after="0"/>
      </w:pPr>
      <w:r>
        <w:separator/>
      </w:r>
    </w:p>
  </w:endnote>
  <w:endnote w:type="continuationSeparator" w:id="0">
    <w:p w14:paraId="0304E648" w14:textId="77777777" w:rsidR="00BF6E75" w:rsidRDefault="00BF6E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77B1D" w14:textId="77777777" w:rsidR="00172D10" w:rsidRDefault="00172D10">
    <w:pPr>
      <w:jc w:val="right"/>
    </w:pPr>
  </w:p>
  <w:p w14:paraId="761AE8CA" w14:textId="77777777" w:rsidR="00172D10" w:rsidRDefault="001C62C8" w:rsidP="009823B0">
    <w:pPr>
      <w:jc w:val="right"/>
    </w:pPr>
    <w:r>
      <w:rPr>
        <w:lang w:bidi="es-ES"/>
      </w:rPr>
      <w:fldChar w:fldCharType="begin"/>
    </w:r>
    <w:r>
      <w:rPr>
        <w:lang w:bidi="es-ES"/>
      </w:rPr>
      <w:instrText xml:space="preserve"> PAGE   \* MERGEFORMAT </w:instrText>
    </w:r>
    <w:r>
      <w:rPr>
        <w:lang w:bidi="es-ES"/>
      </w:rPr>
      <w:fldChar w:fldCharType="separate"/>
    </w:r>
    <w:r>
      <w:rPr>
        <w:noProof/>
        <w:lang w:bidi="es-ES"/>
      </w:rPr>
      <w:t>2</w:t>
    </w:r>
    <w:r>
      <w:rPr>
        <w:noProof/>
        <w:lang w:bidi="es-ES"/>
      </w:rPr>
      <w:fldChar w:fldCharType="end"/>
    </w:r>
    <w:r>
      <w:rPr>
        <w:lang w:bidi="es-ES"/>
      </w:rPr>
      <w:t xml:space="preserve"> </w:t>
    </w:r>
    <w:r>
      <w:rPr>
        <w:color w:val="272063" w:themeColor="accent3"/>
        <w:lang w:bidi="es-ES"/>
      </w:rPr>
      <w:sym w:font="Wingdings 2" w:char="F097"/>
    </w:r>
  </w:p>
  <w:p w14:paraId="016184BF"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id w:val="-405526225"/>
      <w:docPartObj>
        <w:docPartGallery w:val="Page Numbers (Bottom of Page)"/>
        <w:docPartUnique/>
      </w:docPartObj>
    </w:sdtPr>
    <w:sdtEndPr>
      <w:rPr>
        <w:noProof/>
      </w:rPr>
    </w:sdtEndPr>
    <w:sdtContent>
      <w:p w14:paraId="2D6C866C" w14:textId="77777777" w:rsidR="005D120C" w:rsidRPr="005D120C" w:rsidRDefault="005D120C">
        <w:pPr>
          <w:pStyle w:val="Piedepgina"/>
          <w:jc w:val="center"/>
          <w:rPr>
            <w:color w:val="3F1D5A" w:themeColor="accent1"/>
          </w:rPr>
        </w:pPr>
        <w:r w:rsidRPr="005D120C">
          <w:rPr>
            <w:color w:val="3F1D5A" w:themeColor="accent1"/>
            <w:lang w:bidi="es-ES"/>
          </w:rPr>
          <w:fldChar w:fldCharType="begin"/>
        </w:r>
        <w:r w:rsidRPr="005D120C">
          <w:rPr>
            <w:color w:val="3F1D5A" w:themeColor="accent1"/>
            <w:lang w:bidi="es-ES"/>
          </w:rPr>
          <w:instrText xml:space="preserve"> PAGE   \* MERGEFORMAT </w:instrText>
        </w:r>
        <w:r w:rsidRPr="005D120C">
          <w:rPr>
            <w:color w:val="3F1D5A" w:themeColor="accent1"/>
            <w:lang w:bidi="es-ES"/>
          </w:rPr>
          <w:fldChar w:fldCharType="separate"/>
        </w:r>
        <w:r w:rsidR="00DB0EF4">
          <w:rPr>
            <w:noProof/>
            <w:color w:val="3F1D5A" w:themeColor="accent1"/>
            <w:lang w:bidi="es-ES"/>
          </w:rPr>
          <w:t>1</w:t>
        </w:r>
        <w:r w:rsidRPr="005D120C">
          <w:rPr>
            <w:noProof/>
            <w:color w:val="3F1D5A" w:themeColor="accent1"/>
            <w:lang w:bidi="es-ES"/>
          </w:rPr>
          <w:fldChar w:fldCharType="end"/>
        </w:r>
      </w:p>
    </w:sdtContent>
  </w:sdt>
  <w:p w14:paraId="376DACFF" w14:textId="77777777" w:rsidR="00172D10" w:rsidRDefault="00172D10" w:rsidP="005D12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0E23" w14:textId="77777777" w:rsidR="00094803" w:rsidRDefault="00094803">
    <w:pPr>
      <w:pStyle w:val="Piedepgina"/>
    </w:pPr>
    <w:r>
      <w:rPr>
        <w:noProof/>
        <w:lang w:bidi="es-ES"/>
      </w:rPr>
      <mc:AlternateContent>
        <mc:Choice Requires="wpg">
          <w:drawing>
            <wp:anchor distT="0" distB="0" distL="114300" distR="114300" simplePos="0" relativeHeight="251660288" behindDoc="0" locked="0" layoutInCell="1" allowOverlap="1" wp14:anchorId="4DF23C8D" wp14:editId="6109CB68">
              <wp:simplePos x="0" y="0"/>
              <wp:positionH relativeFrom="column">
                <wp:posOffset>-895350</wp:posOffset>
              </wp:positionH>
              <wp:positionV relativeFrom="paragraph">
                <wp:posOffset>-2106930</wp:posOffset>
              </wp:positionV>
              <wp:extent cx="4087113" cy="3392424"/>
              <wp:effectExtent l="0" t="0" r="8890" b="0"/>
              <wp:wrapNone/>
              <wp:docPr id="17" name="Grupo 17" descr="Hexágonos de varios colore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áfico 22" descr="Hexágono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áfico 29" descr="Hexágono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áfico 30" descr="Hexágono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1ADC0984" id="Grupo 17" o:spid="_x0000_s1026" alt="Hexágonos de varios colores" style="position:absolute;margin-left:-70.5pt;margin-top:-165.9pt;width:321.8pt;height:267.1pt;z-index:251660288" coordsize="40887,339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22" o:spid="_x0000_s1027" type="#_x0000_t75" alt="Hexágono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">
                <v:imagedata r:id="rId7" o:title="Hexágono 2"/>
              </v:shape>
              <v:shape id="Gráfico 29" o:spid="_x0000_s1028" type="#_x0000_t75" alt="Hexágono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">
                <v:imagedata r:id="rId8" o:title="Hexágono 3"/>
              </v:shape>
              <v:shape id="Gráfico 30" o:spid="_x0000_s1029" type="#_x0000_t75" alt="Hexágono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">
                <v:imagedata r:id="rId9" o:title="Hexágono 1"/>
              </v:shape>
            </v:group>
          </w:pict>
        </mc:Fallback>
      </mc:AlternateContent>
    </w:r>
    <w:r>
      <w:rPr>
        <w:noProof/>
        <w:lang w:bidi="es-ES"/>
      </w:rPr>
      <w:drawing>
        <wp:anchor distT="0" distB="0" distL="114300" distR="114300" simplePos="0" relativeHeight="251661312" behindDoc="0" locked="0" layoutInCell="1" allowOverlap="1" wp14:anchorId="4FCD3AFC" wp14:editId="0F5CA619">
          <wp:simplePos x="0" y="0"/>
          <wp:positionH relativeFrom="column">
            <wp:posOffset>5007787</wp:posOffset>
          </wp:positionH>
          <wp:positionV relativeFrom="paragraph">
            <wp:posOffset>-1611799</wp:posOffset>
          </wp:positionV>
          <wp:extent cx="2344751" cy="2713700"/>
          <wp:effectExtent l="0" t="0" r="0" b="0"/>
          <wp:wrapNone/>
          <wp:docPr id="31" name="Gráfico 31" descr="Hexág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hexágono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AB166" w14:textId="77777777" w:rsidR="00BF6E75" w:rsidRDefault="00BF6E75">
      <w:pPr>
        <w:spacing w:after="0"/>
      </w:pPr>
      <w:r>
        <w:separator/>
      </w:r>
    </w:p>
  </w:footnote>
  <w:footnote w:type="continuationSeparator" w:id="0">
    <w:p w14:paraId="52A0686A" w14:textId="77777777" w:rsidR="00BF6E75" w:rsidRDefault="00BF6E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alias w:val="Título del documento:"/>
      <w:tag w:val="Título del documento:"/>
      <w:id w:val="-1396499233"/>
      <w:placeholder>
        <w:docPart w:val="0A04E7BEEA9B40DB8BD0EE705C63BAB9"/>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14:paraId="754B7841" w14:textId="10160A4E" w:rsidR="00172D10" w:rsidRDefault="0074294E">
        <w:pPr>
          <w:spacing w:after="0"/>
          <w:jc w:val="center"/>
          <w:rPr>
            <w:color w:val="E4E9EF" w:themeColor="background2"/>
          </w:rPr>
        </w:pPr>
        <w:r>
          <w:rPr>
            <w:color w:val="3F1D5A" w:themeColor="accent1"/>
          </w:rPr>
          <w:t>www.covidero.ml</w:t>
        </w:r>
      </w:p>
    </w:sdtContent>
  </w:sdt>
  <w:p w14:paraId="6B514135" w14:textId="77777777" w:rsidR="00172D10" w:rsidRPr="005D120C" w:rsidRDefault="00BF6E75">
    <w:pPr>
      <w:jc w:val="center"/>
      <w:rPr>
        <w:color w:val="F3642C" w:themeColor="text2"/>
      </w:rPr>
    </w:pPr>
    <w:sdt>
      <w:sdtPr>
        <w:rPr>
          <w:color w:val="F3642C" w:themeColor="text2"/>
        </w:rPr>
        <w:alias w:val="Elipsis:"/>
        <w:tag w:val="Elipsis:"/>
        <w:id w:val="-2048830323"/>
        <w:placeholder>
          <w:docPart w:val="141DDE2AF8DF4E0EB6E966A2E3BFF3A3"/>
        </w:placeholder>
        <w:temporary/>
        <w:showingPlcHdr/>
        <w15:appearance w15:val="hidden"/>
      </w:sdtPr>
      <w:sdtEndPr/>
      <w:sdtContent>
        <w:r w:rsidR="001D74FA" w:rsidRPr="001B0F06">
          <w:rPr>
            <w:color w:val="CB400B" w:themeColor="text2" w:themeShade="BF"/>
            <w:lang w:bidi="es-ES"/>
          </w:rPr>
          <w:sym w:font="Symbol" w:char="F0B7"/>
        </w:r>
        <w:r w:rsidR="001D74FA" w:rsidRPr="001B0F06">
          <w:rPr>
            <w:color w:val="CB400B" w:themeColor="text2" w:themeShade="BF"/>
            <w:lang w:bidi="es-ES"/>
          </w:rPr>
          <w:t xml:space="preserve"> </w:t>
        </w:r>
        <w:r w:rsidR="001D74FA" w:rsidRPr="001B0F06">
          <w:rPr>
            <w:color w:val="CB400B" w:themeColor="text2" w:themeShade="BF"/>
            <w:lang w:bidi="es-ES"/>
          </w:rPr>
          <w:sym w:font="Symbol" w:char="F0B7"/>
        </w:r>
        <w:r w:rsidR="001D74FA" w:rsidRPr="001B0F06">
          <w:rPr>
            <w:color w:val="CB400B" w:themeColor="text2" w:themeShade="BF"/>
            <w:lang w:bidi="es-ES"/>
          </w:rPr>
          <w:t xml:space="preserve"> </w:t>
        </w:r>
        <w:r w:rsidR="001D74FA" w:rsidRPr="001B0F06">
          <w:rPr>
            <w:color w:val="CB400B" w:themeColor="text2" w:themeShade="BF"/>
            <w:lang w:bidi="es-ES"/>
          </w:rPr>
          <w:sym w:font="Symbol" w:char="F0B7"/>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0AF75" w14:textId="77777777" w:rsidR="00094803" w:rsidRDefault="00094803">
    <w:pPr>
      <w:pStyle w:val="Encabezado"/>
    </w:pPr>
    <w:r>
      <w:rPr>
        <w:noProof/>
        <w:lang w:bidi="es-ES"/>
      </w:rPr>
      <mc:AlternateContent>
        <mc:Choice Requires="wpg">
          <w:drawing>
            <wp:anchor distT="0" distB="0" distL="114300" distR="114300" simplePos="0" relativeHeight="251657216" behindDoc="0" locked="0" layoutInCell="1" allowOverlap="1" wp14:anchorId="01FF935C" wp14:editId="44C4D37D">
              <wp:simplePos x="0" y="0"/>
              <wp:positionH relativeFrom="page">
                <wp:posOffset>4123690</wp:posOffset>
              </wp:positionH>
              <wp:positionV relativeFrom="page">
                <wp:posOffset>-1902460</wp:posOffset>
              </wp:positionV>
              <wp:extent cx="4361688" cy="4782312"/>
              <wp:effectExtent l="0" t="0" r="1270" b="0"/>
              <wp:wrapNone/>
              <wp:docPr id="2" name="Grupo 2" descr="Hexágonos de varios colore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áfico 3" descr="Hexágono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áfico 4" descr="Hexágono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áfico 5" descr="Hexágono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áfico 6" descr="Hexágono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EBB992" id="Grupo 2" o:spid="_x0000_s1026" alt="Hexágonos de varios colores" style="position:absolute;margin-left:324.7pt;margin-top:-149.8pt;width:343.45pt;height:376.55pt;z-index:251657216;mso-position-horizontal-relative:page;mso-position-vertical-relative:page;mso-width-relative:margin;mso-height-relative:margin" coordsize="43631,4778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3" o:spid="_x0000_s1027" type="#_x0000_t75" alt="Hexágono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">
                <v:imagedata r:id="rId9" o:title="Hexágono 4"/>
              </v:shape>
              <v:shape id="Gráfico 4" o:spid="_x0000_s1028" type="#_x0000_t75" alt="Hexágono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">
                <v:imagedata r:id="rId10" o:title="Hexágono 2"/>
              </v:shape>
              <v:shape id="Gráfico 5" o:spid="_x0000_s1029" type="#_x0000_t75" alt="Hexágono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">
                <v:imagedata r:id="rId11" o:title="Hexágono 1"/>
              </v:shape>
              <v:shape id="Gráfico 6" o:spid="_x0000_s1030" type="#_x0000_t75" alt="Hexágono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">
                <v:imagedata r:id="rId12" o:title="Hexágono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E9B"/>
    <w:rsid w:val="0003357D"/>
    <w:rsid w:val="00033C53"/>
    <w:rsid w:val="00094803"/>
    <w:rsid w:val="000A5161"/>
    <w:rsid w:val="000C1F8F"/>
    <w:rsid w:val="00132C1F"/>
    <w:rsid w:val="00144C8E"/>
    <w:rsid w:val="00172D10"/>
    <w:rsid w:val="001769F2"/>
    <w:rsid w:val="00194F61"/>
    <w:rsid w:val="001A2155"/>
    <w:rsid w:val="001B0F06"/>
    <w:rsid w:val="001C62C8"/>
    <w:rsid w:val="001D74FA"/>
    <w:rsid w:val="00202812"/>
    <w:rsid w:val="00257A9D"/>
    <w:rsid w:val="00260E5B"/>
    <w:rsid w:val="00270A19"/>
    <w:rsid w:val="002A2E02"/>
    <w:rsid w:val="002D243B"/>
    <w:rsid w:val="002E20F4"/>
    <w:rsid w:val="00302691"/>
    <w:rsid w:val="00364944"/>
    <w:rsid w:val="00374C02"/>
    <w:rsid w:val="0038009F"/>
    <w:rsid w:val="00406FEA"/>
    <w:rsid w:val="00426F60"/>
    <w:rsid w:val="004905AD"/>
    <w:rsid w:val="004C758E"/>
    <w:rsid w:val="004F53E9"/>
    <w:rsid w:val="00520985"/>
    <w:rsid w:val="005274BF"/>
    <w:rsid w:val="00561054"/>
    <w:rsid w:val="005747FE"/>
    <w:rsid w:val="005D120C"/>
    <w:rsid w:val="006045D9"/>
    <w:rsid w:val="00677931"/>
    <w:rsid w:val="00694109"/>
    <w:rsid w:val="00720069"/>
    <w:rsid w:val="00723014"/>
    <w:rsid w:val="00732598"/>
    <w:rsid w:val="0074294E"/>
    <w:rsid w:val="0075116F"/>
    <w:rsid w:val="00805C11"/>
    <w:rsid w:val="00814823"/>
    <w:rsid w:val="00883B68"/>
    <w:rsid w:val="008A25CD"/>
    <w:rsid w:val="008A31D9"/>
    <w:rsid w:val="008D5B92"/>
    <w:rsid w:val="008F5585"/>
    <w:rsid w:val="00901939"/>
    <w:rsid w:val="0096164A"/>
    <w:rsid w:val="00967744"/>
    <w:rsid w:val="009823B0"/>
    <w:rsid w:val="00A272E4"/>
    <w:rsid w:val="00A83AE4"/>
    <w:rsid w:val="00AE2E9B"/>
    <w:rsid w:val="00B76B9C"/>
    <w:rsid w:val="00B903A7"/>
    <w:rsid w:val="00BE2F1B"/>
    <w:rsid w:val="00BF6E75"/>
    <w:rsid w:val="00C13B2F"/>
    <w:rsid w:val="00CD24A6"/>
    <w:rsid w:val="00CD4008"/>
    <w:rsid w:val="00D26E42"/>
    <w:rsid w:val="00DB0EF4"/>
    <w:rsid w:val="00DB5A25"/>
    <w:rsid w:val="00DC2EB5"/>
    <w:rsid w:val="00E02964"/>
    <w:rsid w:val="00E35489"/>
    <w:rsid w:val="00ED1FC8"/>
    <w:rsid w:val="00EF18CF"/>
    <w:rsid w:val="00FD2FA9"/>
    <w:rsid w:val="00FE3FB5"/>
    <w:rsid w:val="00FF4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1F0D4"/>
  <w15:docId w15:val="{A068D046-30A0-4F87-BE0A-E7B3F49EB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12"/>
    <w:pPr>
      <w:spacing w:after="320" w:line="240" w:lineRule="auto"/>
    </w:pPr>
  </w:style>
  <w:style w:type="paragraph" w:styleId="Ttulo1">
    <w:name w:val="heading 1"/>
    <w:basedOn w:val="Normal"/>
    <w:next w:val="Normal"/>
    <w:link w:val="Ttulo1Car"/>
    <w:uiPriority w:val="9"/>
    <w:qFormat/>
    <w:rsid w:val="00132C1F"/>
    <w:pPr>
      <w:keepNext/>
      <w:keepLines/>
      <w:shd w:val="clear" w:color="auto" w:fill="3F1D5A" w:themeFill="accent1"/>
      <w:spacing w:before="360" w:after="0"/>
      <w:ind w:right="113"/>
      <w:outlineLvl w:val="0"/>
    </w:pPr>
    <w:rPr>
      <w:rFonts w:asciiTheme="majorHAnsi" w:eastAsiaTheme="majorEastAsia" w:hAnsiTheme="majorHAnsi" w:cstheme="majorBidi"/>
      <w:bCs/>
      <w:color w:val="FFFFFF" w:themeColor="background1"/>
      <w:sz w:val="24"/>
      <w:szCs w:val="32"/>
    </w:rPr>
  </w:style>
  <w:style w:type="paragraph" w:styleId="Ttulo2">
    <w:name w:val="heading 2"/>
    <w:basedOn w:val="Normal"/>
    <w:next w:val="Normal"/>
    <w:link w:val="Ttulo2C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Ttulo3">
    <w:name w:val="heading 3"/>
    <w:basedOn w:val="Normal"/>
    <w:next w:val="Normal"/>
    <w:link w:val="Ttulo3C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Ttulo4">
    <w:name w:val="heading 4"/>
    <w:basedOn w:val="Normal"/>
    <w:next w:val="Normal"/>
    <w:link w:val="Ttulo4C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2C1F"/>
    <w:rPr>
      <w:rFonts w:asciiTheme="majorHAnsi" w:eastAsiaTheme="majorEastAsia" w:hAnsiTheme="majorHAnsi" w:cstheme="majorBidi"/>
      <w:bCs/>
      <w:color w:val="FFFFFF" w:themeColor="background1"/>
      <w:sz w:val="24"/>
      <w:szCs w:val="32"/>
      <w:shd w:val="clear" w:color="auto" w:fill="3F1D5A" w:themeFill="accent1"/>
    </w:rPr>
  </w:style>
  <w:style w:type="character" w:customStyle="1" w:styleId="Ttulo2Car">
    <w:name w:val="Título 2 Car"/>
    <w:basedOn w:val="Fuentedeprrafopredeter"/>
    <w:link w:val="Ttulo2"/>
    <w:uiPriority w:val="9"/>
    <w:rsid w:val="00202812"/>
    <w:rPr>
      <w:rFonts w:asciiTheme="majorHAnsi" w:eastAsiaTheme="majorEastAsia" w:hAnsiTheme="majorHAnsi" w:cstheme="majorBidi"/>
      <w:b/>
      <w:bCs/>
      <w:color w:val="3F1D5A" w:themeColor="accent1"/>
      <w:sz w:val="28"/>
      <w:szCs w:val="26"/>
    </w:rPr>
  </w:style>
  <w:style w:type="character" w:customStyle="1" w:styleId="Ttulo3Car">
    <w:name w:val="Título 3 Car"/>
    <w:basedOn w:val="Fuentedeprrafopredeter"/>
    <w:link w:val="Ttulo3"/>
    <w:uiPriority w:val="9"/>
    <w:rsid w:val="001B0F06"/>
    <w:rPr>
      <w:rFonts w:asciiTheme="majorHAnsi" w:eastAsiaTheme="majorEastAsia" w:hAnsiTheme="majorHAnsi" w:cstheme="majorBidi"/>
      <w:bCs/>
      <w:i/>
      <w:color w:val="CB400B" w:themeColor="text2" w:themeShade="BF"/>
      <w:sz w:val="23"/>
    </w:rPr>
  </w:style>
  <w:style w:type="paragraph" w:styleId="Ttulo">
    <w:name w:val="Title"/>
    <w:basedOn w:val="Normal"/>
    <w:next w:val="Normal"/>
    <w:link w:val="TtuloC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tuloCar">
    <w:name w:val="Título Car"/>
    <w:basedOn w:val="Fuentedeprrafopredeter"/>
    <w:link w:val="Ttulo"/>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tulo">
    <w:name w:val="Subtitle"/>
    <w:basedOn w:val="Normal"/>
    <w:next w:val="Normal"/>
    <w:link w:val="SubttuloC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tuloCar">
    <w:name w:val="Subtítulo Car"/>
    <w:basedOn w:val="Fuentedeprrafopredeter"/>
    <w:link w:val="Subttulo"/>
    <w:uiPriority w:val="11"/>
    <w:rsid w:val="00202812"/>
    <w:rPr>
      <w:rFonts w:eastAsiaTheme="majorEastAsia" w:cstheme="majorBidi"/>
      <w:b/>
      <w:iCs/>
      <w:color w:val="272063" w:themeColor="accent3"/>
      <w:spacing w:val="15"/>
      <w:sz w:val="28"/>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rPr>
  </w:style>
  <w:style w:type="character" w:customStyle="1" w:styleId="Ttulo4Car">
    <w:name w:val="Título 4 Car"/>
    <w:basedOn w:val="Fuentedeprrafopredeter"/>
    <w:link w:val="Ttulo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semiHidden/>
    <w:unhideWhenUsed/>
    <w:qFormat/>
    <w:rsid w:val="001B0F06"/>
    <w:rPr>
      <w:b/>
      <w:bCs/>
      <w:color w:val="CB400B" w:themeColor="text2" w:themeShade="BF"/>
      <w:sz w:val="18"/>
      <w:szCs w:val="18"/>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auto"/>
    </w:rPr>
  </w:style>
  <w:style w:type="paragraph" w:styleId="Prrafodelista">
    <w:name w:val="List Paragraph"/>
    <w:basedOn w:val="Normal"/>
    <w:uiPriority w:val="34"/>
    <w:qFormat/>
    <w:pPr>
      <w:spacing w:after="160"/>
      <w:ind w:left="1008" w:hanging="288"/>
    </w:pPr>
    <w:rPr>
      <w:rFonts w:eastAsiaTheme="minorHAnsi"/>
      <w:sz w:val="21"/>
    </w:rPr>
  </w:style>
  <w:style w:type="paragraph" w:styleId="Cita">
    <w:name w:val="Quote"/>
    <w:basedOn w:val="Normal"/>
    <w:next w:val="Normal"/>
    <w:link w:val="CitaC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CitaCar">
    <w:name w:val="Cita Car"/>
    <w:basedOn w:val="Fuentedeprrafopredeter"/>
    <w:link w:val="Cita"/>
    <w:uiPriority w:val="29"/>
    <w:rPr>
      <w:rFonts w:asciiTheme="majorHAnsi" w:hAnsiTheme="majorHAnsi"/>
      <w:i/>
      <w:iCs/>
      <w:color w:val="auto"/>
      <w:sz w:val="24"/>
      <w:lang w:bidi="hi-IN"/>
    </w:rPr>
  </w:style>
  <w:style w:type="paragraph" w:styleId="Citadestacada">
    <w:name w:val="Intense Quote"/>
    <w:basedOn w:val="Normal"/>
    <w:next w:val="Normal"/>
    <w:link w:val="CitadestacadaC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CitadestacadaCar">
    <w:name w:val="Cita destacada Car"/>
    <w:basedOn w:val="Fuentedeprrafopredeter"/>
    <w:link w:val="Citadestacada"/>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libro">
    <w:name w:val="Book Title"/>
    <w:basedOn w:val="Fuentedeprrafopredeter"/>
    <w:uiPriority w:val="33"/>
    <w:qFormat/>
    <w:rPr>
      <w:b/>
      <w:bCs/>
      <w:caps w:val="0"/>
      <w:smallCaps/>
      <w:spacing w:val="10"/>
    </w:rPr>
  </w:style>
  <w:style w:type="paragraph" w:styleId="TtuloTDC">
    <w:name w:val="TOC Heading"/>
    <w:basedOn w:val="Ttulo1"/>
    <w:next w:val="Normal"/>
    <w:uiPriority w:val="39"/>
    <w:semiHidden/>
    <w:unhideWhenUsed/>
    <w:qFormat/>
    <w:pPr>
      <w:spacing w:before="480" w:line="276" w:lineRule="auto"/>
      <w:outlineLvl w:val="9"/>
    </w:pPr>
    <w:rPr>
      <w:b/>
      <w:i/>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pPr>
  </w:style>
  <w:style w:type="character" w:customStyle="1" w:styleId="PiedepginaCar">
    <w:name w:val="Pie de página Car"/>
    <w:basedOn w:val="Fuentedeprrafopredeter"/>
    <w:link w:val="Piedepgina"/>
    <w:uiPriority w:val="99"/>
  </w:style>
  <w:style w:type="table" w:styleId="Tablaconcuadrcula">
    <w:name w:val="Table Grid"/>
    <w:basedOn w:val="Tabla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tulodelinforme">
    <w:name w:val="Título del informe"/>
    <w:basedOn w:val="Ttulo"/>
    <w:link w:val="Carcterdettulodelinforme"/>
    <w:qFormat/>
    <w:rsid w:val="008F5585"/>
    <w:pPr>
      <w:contextualSpacing/>
      <w:jc w:val="center"/>
    </w:pPr>
    <w:rPr>
      <w:b w:val="0"/>
    </w:rPr>
  </w:style>
  <w:style w:type="character" w:customStyle="1" w:styleId="Carcterdettulodelinforme">
    <w:name w:val="Carácter de título del informe"/>
    <w:basedOn w:val="TtuloCar"/>
    <w:link w:val="Ttulodelinform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Hipervnculovisitado">
    <w:name w:val="FollowedHyperlink"/>
    <w:basedOn w:val="Fuentedeprrafopredeter"/>
    <w:uiPriority w:val="99"/>
    <w:semiHidden/>
    <w:unhideWhenUsed/>
    <w:rsid w:val="001B0F06"/>
    <w:rPr>
      <w:color w:val="575F63" w:themeColor="accent6" w:themeShade="BF"/>
      <w:u w:val="single"/>
    </w:rPr>
  </w:style>
  <w:style w:type="character" w:styleId="Hipervnculo">
    <w:name w:val="Hyperlink"/>
    <w:basedOn w:val="Fuentedeprrafopredeter"/>
    <w:uiPriority w:val="99"/>
    <w:semiHidden/>
    <w:unhideWhenUsed/>
    <w:rsid w:val="001B0F06"/>
    <w:rPr>
      <w:color w:val="217084" w:themeColor="accent4" w:themeShade="80"/>
      <w:u w:val="single"/>
    </w:rPr>
  </w:style>
  <w:style w:type="character" w:customStyle="1" w:styleId="Mencinnoresuelta1">
    <w:name w:val="Mención no resuelta 1"/>
    <w:basedOn w:val="Fuentedeprrafopredeter"/>
    <w:uiPriority w:val="99"/>
    <w:semiHidden/>
    <w:unhideWhenUsed/>
    <w:rsid w:val="001B0F06"/>
    <w:rPr>
      <w:color w:val="595959" w:themeColor="text1" w:themeTint="A6"/>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8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5.png"/><Relationship Id="rId7" Type="http://schemas.openxmlformats.org/officeDocument/2006/relationships/image" Target="media/image18.png"/><Relationship Id="rId2" Type="http://schemas.openxmlformats.org/officeDocument/2006/relationships/image" Target="media/image12.svg"/><Relationship Id="rId1" Type="http://schemas.openxmlformats.org/officeDocument/2006/relationships/image" Target="media/image11.png"/><Relationship Id="rId6" Type="http://schemas.openxmlformats.org/officeDocument/2006/relationships/image" Target="media/image14.svg"/><Relationship Id="rId11" Type="http://schemas.openxmlformats.org/officeDocument/2006/relationships/image" Target="media/image10.svg"/><Relationship Id="rId5" Type="http://schemas.openxmlformats.org/officeDocument/2006/relationships/image" Target="media/image13.png"/><Relationship Id="rId10" Type="http://schemas.openxmlformats.org/officeDocument/2006/relationships/image" Target="media/image9.png"/><Relationship Id="rId4" Type="http://schemas.openxmlformats.org/officeDocument/2006/relationships/image" Target="media/image16.svg"/><Relationship Id="rId9" Type="http://schemas.openxmlformats.org/officeDocument/2006/relationships/image" Target="media/image19.png"/></Relationships>
</file>

<file path=word/_rels/header2.xml.rels><?xml version="1.0" encoding="UTF-8" standalone="yes"?>
<Relationships xmlns="http://schemas.openxmlformats.org/package/2006/relationships"><Relationship Id="rId8" Type="http://schemas.openxmlformats.org/officeDocument/2006/relationships/image" Target="media/image16.svg"/><Relationship Id="rId3" Type="http://schemas.openxmlformats.org/officeDocument/2006/relationships/image" Target="media/image11.png"/><Relationship Id="rId7" Type="http://schemas.openxmlformats.org/officeDocument/2006/relationships/image" Target="media/image15.png"/><Relationship Id="rId12" Type="http://schemas.openxmlformats.org/officeDocument/2006/relationships/image" Target="media/image20.png"/><Relationship Id="rId2" Type="http://schemas.openxmlformats.org/officeDocument/2006/relationships/image" Target="media/image10.svg"/><Relationship Id="rId1" Type="http://schemas.openxmlformats.org/officeDocument/2006/relationships/image" Target="media/image9.png"/><Relationship Id="rId6" Type="http://schemas.openxmlformats.org/officeDocument/2006/relationships/image" Target="media/image14.svg"/><Relationship Id="rId11" Type="http://schemas.openxmlformats.org/officeDocument/2006/relationships/image" Target="media/image19.png"/><Relationship Id="rId5" Type="http://schemas.openxmlformats.org/officeDocument/2006/relationships/image" Target="media/image13.png"/><Relationship Id="rId10" Type="http://schemas.openxmlformats.org/officeDocument/2006/relationships/image" Target="media/image18.png"/><Relationship Id="rId4" Type="http://schemas.openxmlformats.org/officeDocument/2006/relationships/image" Target="media/image12.svg"/><Relationship Id="rId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eo\AppData\Roaming\Microsoft\Templates\Informe%20(dise&#241;o%20ejecu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04E7BEEA9B40DB8BD0EE705C63BAB9"/>
        <w:category>
          <w:name w:val="General"/>
          <w:gallery w:val="placeholder"/>
        </w:category>
        <w:types>
          <w:type w:val="bbPlcHdr"/>
        </w:types>
        <w:behaviors>
          <w:behavior w:val="content"/>
        </w:behaviors>
        <w:guid w:val="{6A90F9E2-F0D9-46FB-9881-330F8A2221FE}"/>
      </w:docPartPr>
      <w:docPartBody>
        <w:p w:rsidR="00621448" w:rsidRDefault="00E3726B">
          <w:pPr>
            <w:pStyle w:val="0A04E7BEEA9B40DB8BD0EE705C63BAB9"/>
          </w:pPr>
          <w:r w:rsidRPr="008A25CD">
            <w:rPr>
              <w:b/>
              <w:sz w:val="60"/>
              <w:szCs w:val="60"/>
              <w:lang w:bidi="es-ES"/>
            </w:rPr>
            <w:t>Escriba el título del documento</w:t>
          </w:r>
        </w:p>
      </w:docPartBody>
    </w:docPart>
    <w:docPart>
      <w:docPartPr>
        <w:name w:val="141DDE2AF8DF4E0EB6E966A2E3BFF3A3"/>
        <w:category>
          <w:name w:val="General"/>
          <w:gallery w:val="placeholder"/>
        </w:category>
        <w:types>
          <w:type w:val="bbPlcHdr"/>
        </w:types>
        <w:behaviors>
          <w:behavior w:val="content"/>
        </w:behaviors>
        <w:guid w:val="{9FAC19CA-745A-494B-93D9-4D2BD2CB81D5}"/>
      </w:docPartPr>
      <w:docPartBody>
        <w:p w:rsidR="00621448" w:rsidRDefault="00B1346E" w:rsidP="00B1346E">
          <w:pPr>
            <w:pStyle w:val="141DDE2AF8DF4E0EB6E966A2E3BFF3A3"/>
          </w:pPr>
          <w:r w:rsidRPr="008A25CD">
            <w:rPr>
              <w:b/>
              <w:sz w:val="60"/>
              <w:szCs w:val="60"/>
              <w:lang w:bidi="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46E"/>
    <w:rsid w:val="00317FD8"/>
    <w:rsid w:val="00621448"/>
    <w:rsid w:val="00630688"/>
    <w:rsid w:val="00B1346E"/>
    <w:rsid w:val="00D732D1"/>
    <w:rsid w:val="00E3726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A04E7BEEA9B40DB8BD0EE705C63BAB9">
    <w:name w:val="0A04E7BEEA9B40DB8BD0EE705C63BAB9"/>
  </w:style>
  <w:style w:type="paragraph" w:customStyle="1" w:styleId="141DDE2AF8DF4E0EB6E966A2E3BFF3A3">
    <w:name w:val="141DDE2AF8DF4E0EB6E966A2E3BFF3A3"/>
    <w:rsid w:val="00B134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(diseño ejecutivo)</Template>
  <TotalTime>1</TotalTime>
  <Pages>8</Pages>
  <Words>37</Words>
  <Characters>206</Characters>
  <Application>Microsoft Office Word</Application>
  <DocSecurity>0</DocSecurity>
  <Lines>1</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www.covidero.ml</dc:title>
  <dc:subject>Página de inicio</dc:subject>
  <dc:creator>Romeo Marroquin</dc:creator>
  <cp:lastModifiedBy>Audrie Annelisse del Cid Ochoa</cp:lastModifiedBy>
  <cp:revision>2</cp:revision>
  <cp:lastPrinted>2022-01-01T21:51:00Z</cp:lastPrinted>
  <dcterms:created xsi:type="dcterms:W3CDTF">2022-01-01T21:51:00Z</dcterms:created>
  <dcterms:modified xsi:type="dcterms:W3CDTF">2022-01-01T21:51:00Z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